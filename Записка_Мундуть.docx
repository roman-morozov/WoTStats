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465" w:rsidRDefault="00540465" w:rsidP="00540465">
      <w:pPr>
        <w:pStyle w:val="1"/>
      </w:pPr>
      <w:bookmarkStart w:id="0" w:name="_Toc375789520"/>
      <w:bookmarkStart w:id="1" w:name="_Toc383112073"/>
      <w:bookmarkStart w:id="2" w:name="_Toc383124209"/>
      <w:bookmarkStart w:id="3" w:name="_Toc389300520"/>
      <w:bookmarkStart w:id="4" w:name="_Toc389322066"/>
      <w:bookmarkStart w:id="5" w:name="_Toc389322217"/>
      <w:bookmarkStart w:id="6" w:name="_Toc389448719"/>
      <w:bookmarkStart w:id="7" w:name="_Toc389461529"/>
      <w:bookmarkStart w:id="8" w:name="_Toc374919584"/>
      <w:r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6501D7" w:rsidRDefault="00EF42C8">
      <w:pPr>
        <w:pStyle w:val="11"/>
        <w:rPr>
          <w:rFonts w:asciiTheme="minorHAnsi" w:hAnsiTheme="minorHAnsi"/>
          <w:noProof/>
          <w:sz w:val="22"/>
          <w:szCs w:val="22"/>
        </w:rPr>
      </w:pPr>
      <w:r>
        <w:fldChar w:fldCharType="begin"/>
      </w:r>
      <w:r w:rsidR="00540465">
        <w:instrText xml:space="preserve"> TOC \o "1-3" \h \z \u </w:instrText>
      </w:r>
      <w:r>
        <w:fldChar w:fldCharType="separate"/>
      </w:r>
      <w:hyperlink w:anchor="_Toc389461530" w:history="1">
        <w:r w:rsidR="006501D7" w:rsidRPr="00585893">
          <w:rPr>
            <w:rStyle w:val="af2"/>
            <w:noProof/>
          </w:rPr>
          <w:t>ВВЕДЕНИЕ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_Toc389461530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4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31" w:history="1">
        <w:r w:rsidR="006501D7" w:rsidRPr="00585893">
          <w:rPr>
            <w:rStyle w:val="af2"/>
            <w:noProof/>
          </w:rPr>
          <w:t>1 АНАЛИЗ ИСХОДНЫХ ДАННЫХ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_Toc389461531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5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32" w:history="1">
        <w:r w:rsidR="006501D7" w:rsidRPr="00585893">
          <w:rPr>
            <w:rStyle w:val="af2"/>
            <w:noProof/>
          </w:rPr>
          <w:t>1.1 Анализ предметной области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_Toc389461532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5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 w:rsidP="001423FE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33" w:history="1">
        <w:r w:rsidR="006501D7" w:rsidRPr="00585893">
          <w:rPr>
            <w:rStyle w:val="af2"/>
            <w:noProof/>
          </w:rPr>
          <w:t>1.2 Выбор специального и общесистемного программного обеспечения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_Toc389461533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5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35" w:history="1">
        <w:r w:rsidR="006501D7" w:rsidRPr="00585893">
          <w:rPr>
            <w:rStyle w:val="af2"/>
            <w:noProof/>
          </w:rPr>
          <w:t>2 ПРОГРАММНОЕ ПРОЕКТИРОВАНИЕ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_Toc389461535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6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36" w:history="1">
        <w:r w:rsidR="006501D7" w:rsidRPr="00585893">
          <w:rPr>
            <w:rStyle w:val="af2"/>
            <w:noProof/>
          </w:rPr>
          <w:t>2.1 Пользовательский интерфейс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_Toc389461536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6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37" w:history="1">
        <w:r w:rsidR="006501D7" w:rsidRPr="00585893">
          <w:rPr>
            <w:rStyle w:val="af2"/>
            <w:noProof/>
          </w:rPr>
          <w:t>2.2 Функциональное обеспечение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_Toc389461537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7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38" w:history="1">
        <w:r w:rsidR="006501D7" w:rsidRPr="00585893">
          <w:rPr>
            <w:rStyle w:val="af2"/>
            <w:noProof/>
          </w:rPr>
          <w:t>2.3 Структурное обеспечение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_Toc389461538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7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39" w:history="1">
        <w:r w:rsidR="006501D7" w:rsidRPr="00585893">
          <w:rPr>
            <w:rStyle w:val="af2"/>
            <w:noProof/>
          </w:rPr>
          <w:t>2.4 Алгоритмическое обеспечение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_Toc389461539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8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40" w:history="1">
        <w:r w:rsidR="006501D7" w:rsidRPr="00585893">
          <w:rPr>
            <w:rStyle w:val="af2"/>
            <w:noProof/>
          </w:rPr>
          <w:t>2.5 Архитектурное обеспечение</w:t>
        </w:r>
        <w:r w:rsidR="006501D7">
          <w:rPr>
            <w:noProof/>
            <w:webHidden/>
          </w:rPr>
          <w:tab/>
        </w:r>
        <w:r w:rsidR="00A030FB">
          <w:rPr>
            <w:noProof/>
            <w:webHidden/>
          </w:rPr>
          <w:t>8</w:t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41" w:history="1">
        <w:r w:rsidR="006501D7" w:rsidRPr="00585893">
          <w:rPr>
            <w:rStyle w:val="af2"/>
            <w:noProof/>
          </w:rPr>
          <w:t>2.6 Информационные структуры</w:t>
        </w:r>
        <w:r w:rsidR="006501D7">
          <w:rPr>
            <w:noProof/>
            <w:webHidden/>
          </w:rPr>
          <w:tab/>
        </w:r>
        <w:r w:rsidR="00A030FB">
          <w:rPr>
            <w:noProof/>
            <w:webHidden/>
          </w:rPr>
          <w:t>8</w:t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42" w:history="1">
        <w:r w:rsidR="006501D7" w:rsidRPr="00585893">
          <w:rPr>
            <w:rStyle w:val="af2"/>
            <w:noProof/>
          </w:rPr>
          <w:t>3 ПРОГРАММНАЯ РЕАЛИЗАЦИЯ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_Toc389461542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10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43" w:history="1">
        <w:r w:rsidR="006501D7" w:rsidRPr="00585893">
          <w:rPr>
            <w:rStyle w:val="af2"/>
            <w:noProof/>
          </w:rPr>
          <w:t>3.1 Детальная реализация функциональных частей программного обеспечения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_Toc389461543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10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44" w:history="1">
        <w:r w:rsidR="006501D7" w:rsidRPr="00585893">
          <w:rPr>
            <w:rStyle w:val="af2"/>
            <w:noProof/>
          </w:rPr>
          <w:t>3.1.1 Реализация функциональной части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_Toc389461544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10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45" w:history="1">
        <w:r w:rsidR="006501D7" w:rsidRPr="00585893">
          <w:rPr>
            <w:rStyle w:val="af2"/>
            <w:noProof/>
          </w:rPr>
          <w:t>3.1.2 Реализация пользовательского интерфейса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_Toc389461545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12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46" w:history="1">
        <w:r w:rsidR="006501D7" w:rsidRPr="00585893">
          <w:rPr>
            <w:rStyle w:val="af2"/>
            <w:noProof/>
          </w:rPr>
          <w:t>3.1.3 Реализация справочного модуля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_Toc389461546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17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47" w:history="1">
        <w:r w:rsidR="006501D7" w:rsidRPr="00585893">
          <w:rPr>
            <w:rStyle w:val="af2"/>
            <w:noProof/>
          </w:rPr>
          <w:t>3.1.4 Реализация программы установки/удаления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_Toc389461547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18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48" w:history="1">
        <w:r w:rsidR="006501D7" w:rsidRPr="00585893">
          <w:rPr>
            <w:rStyle w:val="af2"/>
            <w:noProof/>
          </w:rPr>
          <w:t>3.2 Сопроводительная документация программного обеспечения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_Toc389461548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18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49" w:history="1">
        <w:r w:rsidR="006501D7" w:rsidRPr="00585893">
          <w:rPr>
            <w:rStyle w:val="af2"/>
            <w:noProof/>
          </w:rPr>
          <w:t>3.2.1 Минимальные аппаратные и системные требования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_Toc389461549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18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50" w:history="1">
        <w:r w:rsidR="006501D7" w:rsidRPr="00585893">
          <w:rPr>
            <w:rStyle w:val="af2"/>
            <w:noProof/>
          </w:rPr>
          <w:t>3.2.2 Описание установки и запуска приложения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_Toc389461550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18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51" w:history="1">
        <w:r w:rsidR="006501D7" w:rsidRPr="00585893">
          <w:rPr>
            <w:rStyle w:val="af2"/>
            <w:noProof/>
          </w:rPr>
          <w:t>3.2.3 Руководство пользователя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_Toc389461551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19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52" w:history="1">
        <w:r w:rsidR="006501D7" w:rsidRPr="00585893">
          <w:rPr>
            <w:rStyle w:val="af2"/>
            <w:noProof/>
          </w:rPr>
          <w:t>3.3 Анализ программного обеспечения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_Toc389461552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19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53" w:history="1">
        <w:r w:rsidR="006501D7" w:rsidRPr="00585893">
          <w:rPr>
            <w:rStyle w:val="af2"/>
            <w:noProof/>
          </w:rPr>
          <w:t>3.3.1 Анализ исходного кода приложения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_Toc389461553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19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54" w:history="1">
        <w:r w:rsidR="006501D7" w:rsidRPr="00585893">
          <w:rPr>
            <w:rStyle w:val="af2"/>
            <w:noProof/>
          </w:rPr>
          <w:t>3.3.2 Анализ производительности приложения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_Toc389461554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20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23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55" w:history="1">
        <w:r w:rsidR="006501D7" w:rsidRPr="00585893">
          <w:rPr>
            <w:rStyle w:val="af2"/>
            <w:noProof/>
          </w:rPr>
          <w:t>3.4 Тестирование программного обеспечения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_Toc389461555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21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56" w:history="1">
        <w:r w:rsidR="006501D7" w:rsidRPr="00585893">
          <w:rPr>
            <w:rStyle w:val="af2"/>
            <w:noProof/>
          </w:rPr>
          <w:t>3.4.1 Разработка модульных тестов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_Toc389461556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21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31"/>
        <w:tabs>
          <w:tab w:val="right" w:leader="dot" w:pos="9345"/>
        </w:tabs>
        <w:rPr>
          <w:rFonts w:asciiTheme="minorHAnsi" w:hAnsiTheme="minorHAnsi"/>
          <w:noProof/>
          <w:sz w:val="22"/>
          <w:szCs w:val="22"/>
        </w:rPr>
      </w:pPr>
      <w:hyperlink w:anchor="_Toc389461557" w:history="1">
        <w:r w:rsidR="006501D7" w:rsidRPr="00585893">
          <w:rPr>
            <w:rStyle w:val="af2"/>
            <w:noProof/>
          </w:rPr>
          <w:t>3.4.2 Разработка и результаты интегрированного тестирования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_Toc389461557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22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58" w:history="1">
        <w:r w:rsidR="006501D7" w:rsidRPr="00585893">
          <w:rPr>
            <w:rStyle w:val="af2"/>
            <w:noProof/>
          </w:rPr>
          <w:t>ЗАКЛЮЧЕНИЕ</w:t>
        </w:r>
        <w:r w:rsidR="006501D7">
          <w:rPr>
            <w:noProof/>
            <w:webHidden/>
          </w:rPr>
          <w:tab/>
        </w:r>
        <w:r w:rsidR="006C54EC">
          <w:rPr>
            <w:noProof/>
            <w:webHidden/>
          </w:rPr>
          <w:t>24</w:t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59" w:history="1">
        <w:r w:rsidR="006501D7" w:rsidRPr="00585893">
          <w:rPr>
            <w:rStyle w:val="af2"/>
            <w:noProof/>
          </w:rPr>
          <w:t>СПИСОК ЛИТЕРАТУРЫ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_Toc389461559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25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60" w:history="1">
        <w:r w:rsidR="006501D7" w:rsidRPr="00585893">
          <w:rPr>
            <w:rStyle w:val="af2"/>
            <w:noProof/>
          </w:rPr>
          <w:t>ПРИЛОЖЕНИЕ А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_Toc389461560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26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62" w:history="1">
        <w:r w:rsidR="006501D7" w:rsidRPr="00585893">
          <w:rPr>
            <w:rStyle w:val="af2"/>
            <w:noProof/>
          </w:rPr>
          <w:t>ПРИЛОЖЕНИЕ Б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_Toc389461562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27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64" w:history="1">
        <w:r w:rsidR="006501D7" w:rsidRPr="00585893">
          <w:rPr>
            <w:rStyle w:val="af2"/>
            <w:noProof/>
          </w:rPr>
          <w:t>ПРИЛОЖЕНИЕ В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_Toc389461564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28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66" w:history="1">
        <w:r w:rsidR="006501D7" w:rsidRPr="00585893">
          <w:rPr>
            <w:rStyle w:val="af2"/>
            <w:noProof/>
          </w:rPr>
          <w:t>ПРИЛОЖЕНИЕ Г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_Toc389461566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30</w:t>
        </w:r>
        <w:r w:rsidR="006501D7">
          <w:rPr>
            <w:noProof/>
            <w:webHidden/>
          </w:rPr>
          <w:fldChar w:fldCharType="end"/>
        </w:r>
      </w:hyperlink>
    </w:p>
    <w:p w:rsidR="006501D7" w:rsidRDefault="007E65C5">
      <w:pPr>
        <w:pStyle w:val="11"/>
        <w:rPr>
          <w:rFonts w:asciiTheme="minorHAnsi" w:hAnsiTheme="minorHAnsi"/>
          <w:noProof/>
          <w:sz w:val="22"/>
          <w:szCs w:val="22"/>
        </w:rPr>
      </w:pPr>
      <w:hyperlink w:anchor="_Toc389461568" w:history="1">
        <w:r w:rsidR="006501D7" w:rsidRPr="00585893">
          <w:rPr>
            <w:rStyle w:val="af2"/>
            <w:noProof/>
          </w:rPr>
          <w:t>ПРИЛОЖЕНИЕ Д</w:t>
        </w:r>
        <w:r w:rsidR="006501D7">
          <w:rPr>
            <w:noProof/>
            <w:webHidden/>
          </w:rPr>
          <w:tab/>
        </w:r>
        <w:r w:rsidR="006501D7">
          <w:rPr>
            <w:noProof/>
            <w:webHidden/>
          </w:rPr>
          <w:fldChar w:fldCharType="begin"/>
        </w:r>
        <w:r w:rsidR="006501D7">
          <w:rPr>
            <w:noProof/>
            <w:webHidden/>
          </w:rPr>
          <w:instrText xml:space="preserve"> PAGEREF _Toc389461568 \h </w:instrText>
        </w:r>
        <w:r w:rsidR="006501D7">
          <w:rPr>
            <w:noProof/>
            <w:webHidden/>
          </w:rPr>
        </w:r>
        <w:r w:rsidR="006501D7">
          <w:rPr>
            <w:noProof/>
            <w:webHidden/>
          </w:rPr>
          <w:fldChar w:fldCharType="separate"/>
        </w:r>
        <w:r w:rsidR="00285954">
          <w:rPr>
            <w:noProof/>
            <w:webHidden/>
          </w:rPr>
          <w:t>31</w:t>
        </w:r>
        <w:r w:rsidR="006501D7">
          <w:rPr>
            <w:noProof/>
            <w:webHidden/>
          </w:rPr>
          <w:fldChar w:fldCharType="end"/>
        </w:r>
      </w:hyperlink>
    </w:p>
    <w:p w:rsidR="00540465" w:rsidRPr="00540465" w:rsidRDefault="00EF42C8" w:rsidP="0051399C">
      <w:pPr>
        <w:pStyle w:val="1Calibri11"/>
        <w:ind w:firstLine="0"/>
        <w:rPr>
          <w:noProof/>
        </w:rPr>
      </w:pPr>
      <w:r>
        <w:fldChar w:fldCharType="end"/>
      </w:r>
      <w:r w:rsidR="00540465">
        <w:br w:type="page"/>
      </w:r>
    </w:p>
    <w:p w:rsidR="00470A4B" w:rsidRDefault="00470A4B" w:rsidP="00470A4B">
      <w:pPr>
        <w:pStyle w:val="1"/>
      </w:pPr>
      <w:bookmarkStart w:id="9" w:name="_Toc389461530"/>
      <w:r w:rsidRPr="0061022F">
        <w:lastRenderedPageBreak/>
        <w:t>ВВЕДЕНИЕ</w:t>
      </w:r>
      <w:bookmarkEnd w:id="8"/>
      <w:bookmarkEnd w:id="9"/>
    </w:p>
    <w:p w:rsidR="00B33399" w:rsidRPr="003A2F9B" w:rsidRDefault="00B33399" w:rsidP="00F6036B">
      <w:pPr>
        <w:spacing w:before="0" w:line="276" w:lineRule="auto"/>
      </w:pPr>
      <w:r>
        <w:t xml:space="preserve">Сниффер – </w:t>
      </w:r>
      <w:r w:rsidRPr="00B33399">
        <w:rPr>
          <w:rFonts w:cs="Times New Roman"/>
          <w:color w:val="252525"/>
          <w:shd w:val="clear" w:color="auto" w:fill="FFFFFF"/>
        </w:rPr>
        <w:t>сетевой анализатор трафика, программа или программно-аппаратное устройство, предназначенное для перехвата и последующего анализа, либо только анализа сетевого трафика, предназначенного для других узлов.</w:t>
      </w:r>
      <w:r w:rsidR="00620EB3">
        <w:rPr>
          <w:rFonts w:cs="Times New Roman"/>
          <w:color w:val="252525"/>
          <w:shd w:val="clear" w:color="auto" w:fill="FFFFFF"/>
        </w:rPr>
        <w:t xml:space="preserve"> </w:t>
      </w:r>
      <w:r w:rsidR="00620EB3" w:rsidRPr="00620EB3">
        <w:rPr>
          <w:rFonts w:cs="Times New Roman"/>
          <w:shd w:val="clear" w:color="auto" w:fill="FFFFFF"/>
        </w:rPr>
        <w:t>Такое приложение позволяет обнаружить</w:t>
      </w:r>
      <w:r w:rsidR="00620EB3" w:rsidRPr="00620EB3">
        <w:rPr>
          <w:rStyle w:val="apple-converted-space"/>
          <w:rFonts w:cs="Times New Roman"/>
          <w:shd w:val="clear" w:color="auto" w:fill="FFFFFF"/>
        </w:rPr>
        <w:t> </w:t>
      </w:r>
      <w:hyperlink r:id="rId8" w:tooltip="Паразитный трафик (страница отсутствует)" w:history="1">
        <w:r w:rsidR="00620EB3" w:rsidRPr="00620EB3">
          <w:rPr>
            <w:rStyle w:val="af2"/>
            <w:rFonts w:cs="Times New Roman"/>
            <w:color w:val="auto"/>
            <w:u w:val="none"/>
            <w:shd w:val="clear" w:color="auto" w:fill="FFFFFF"/>
          </w:rPr>
          <w:t>паразитный</w:t>
        </w:r>
      </w:hyperlink>
      <w:r w:rsidR="00620EB3" w:rsidRPr="00620EB3">
        <w:rPr>
          <w:rFonts w:cs="Times New Roman"/>
          <w:shd w:val="clear" w:color="auto" w:fill="FFFFFF"/>
        </w:rPr>
        <w:t>,</w:t>
      </w:r>
      <w:r w:rsidR="00620EB3" w:rsidRPr="00620EB3">
        <w:rPr>
          <w:rStyle w:val="apple-converted-space"/>
          <w:rFonts w:cs="Times New Roman"/>
          <w:shd w:val="clear" w:color="auto" w:fill="FFFFFF"/>
        </w:rPr>
        <w:t> </w:t>
      </w:r>
      <w:hyperlink r:id="rId9" w:tooltip="Вирусный трафик (страница отсутствует)" w:history="1">
        <w:r w:rsidR="00620EB3" w:rsidRPr="00620EB3">
          <w:rPr>
            <w:rStyle w:val="af2"/>
            <w:rFonts w:cs="Times New Roman"/>
            <w:color w:val="auto"/>
            <w:u w:val="none"/>
            <w:shd w:val="clear" w:color="auto" w:fill="FFFFFF"/>
          </w:rPr>
          <w:t>вирусный</w:t>
        </w:r>
      </w:hyperlink>
      <w:r w:rsidR="00620EB3" w:rsidRPr="00620EB3">
        <w:rPr>
          <w:rStyle w:val="apple-converted-space"/>
          <w:rFonts w:cs="Times New Roman"/>
          <w:shd w:val="clear" w:color="auto" w:fill="FFFFFF"/>
        </w:rPr>
        <w:t> </w:t>
      </w:r>
      <w:r w:rsidR="00620EB3" w:rsidRPr="00620EB3">
        <w:rPr>
          <w:rFonts w:cs="Times New Roman"/>
          <w:shd w:val="clear" w:color="auto" w:fill="FFFFFF"/>
        </w:rPr>
        <w:t>и закольцованный трафик, выявить в сети</w:t>
      </w:r>
      <w:r w:rsidR="00620EB3" w:rsidRPr="00620EB3">
        <w:rPr>
          <w:rStyle w:val="apple-converted-space"/>
          <w:rFonts w:cs="Times New Roman"/>
          <w:shd w:val="clear" w:color="auto" w:fill="FFFFFF"/>
        </w:rPr>
        <w:t> </w:t>
      </w:r>
      <w:hyperlink r:id="rId10" w:tooltip="Вредоносная программа" w:history="1">
        <w:r w:rsidR="00620EB3" w:rsidRPr="00620EB3">
          <w:rPr>
            <w:rStyle w:val="af2"/>
            <w:rFonts w:cs="Times New Roman"/>
            <w:color w:val="auto"/>
            <w:u w:val="none"/>
            <w:shd w:val="clear" w:color="auto" w:fill="FFFFFF"/>
          </w:rPr>
          <w:t>вредоносное</w:t>
        </w:r>
      </w:hyperlink>
      <w:r w:rsidR="00620EB3" w:rsidRPr="00620EB3">
        <w:rPr>
          <w:rStyle w:val="apple-converted-space"/>
          <w:rFonts w:cs="Times New Roman"/>
          <w:shd w:val="clear" w:color="auto" w:fill="FFFFFF"/>
        </w:rPr>
        <w:t> </w:t>
      </w:r>
      <w:r w:rsidR="00620EB3">
        <w:rPr>
          <w:rFonts w:cs="Times New Roman"/>
          <w:shd w:val="clear" w:color="auto" w:fill="FFFFFF"/>
        </w:rPr>
        <w:t xml:space="preserve">и </w:t>
      </w:r>
      <w:r w:rsidR="00620EB3" w:rsidRPr="00620EB3">
        <w:rPr>
          <w:rFonts w:cs="Times New Roman"/>
          <w:shd w:val="clear" w:color="auto" w:fill="FFFFFF"/>
        </w:rPr>
        <w:t>несанкционированное</w:t>
      </w:r>
      <w:r w:rsidR="00620EB3" w:rsidRPr="00620EB3">
        <w:rPr>
          <w:rStyle w:val="apple-converted-space"/>
          <w:rFonts w:cs="Times New Roman"/>
          <w:shd w:val="clear" w:color="auto" w:fill="FFFFFF"/>
        </w:rPr>
        <w:t> </w:t>
      </w:r>
      <w:hyperlink r:id="rId11" w:tooltip="Программное обеспечение" w:history="1">
        <w:r w:rsidR="00620EB3" w:rsidRPr="00620EB3">
          <w:rPr>
            <w:rStyle w:val="af2"/>
            <w:rFonts w:cs="Times New Roman"/>
            <w:color w:val="auto"/>
            <w:u w:val="none"/>
            <w:shd w:val="clear" w:color="auto" w:fill="FFFFFF"/>
          </w:rPr>
          <w:t>ПО</w:t>
        </w:r>
      </w:hyperlink>
      <w:r w:rsidR="00620EB3" w:rsidRPr="00620EB3">
        <w:rPr>
          <w:rFonts w:cs="Times New Roman"/>
        </w:rPr>
        <w:t xml:space="preserve">, </w:t>
      </w:r>
      <w:r w:rsidR="00620EB3" w:rsidRPr="00620EB3">
        <w:rPr>
          <w:rFonts w:cs="Times New Roman"/>
          <w:shd w:val="clear" w:color="auto" w:fill="FFFFFF"/>
        </w:rPr>
        <w:t>перехватить любой незашифрованный пользовательский трафик, локализовать неисправность сети или ошибку конфигурации сетевых агентов.</w:t>
      </w:r>
      <w:r w:rsidR="00620EB3">
        <w:rPr>
          <w:rFonts w:cs="Times New Roman"/>
          <w:shd w:val="clear" w:color="auto" w:fill="FFFFFF"/>
        </w:rPr>
        <w:t xml:space="preserve"> Реализация клиент-серверного аналога достаточно актуальна, так как слежение за сетевым трафиком широко используется в наше время,</w:t>
      </w:r>
      <w:r w:rsidR="003A2F9B">
        <w:t xml:space="preserve"> но клиент-серверные приложения отсутствуют.</w:t>
      </w:r>
      <w:r w:rsidR="00D301E9">
        <w:t xml:space="preserve"> Целью данного курсового проекта является разработка такого приложения.</w:t>
      </w:r>
    </w:p>
    <w:p w:rsidR="00620EB3" w:rsidRPr="00620EB3" w:rsidRDefault="00620EB3" w:rsidP="00B33399">
      <w:pPr>
        <w:spacing w:line="276" w:lineRule="auto"/>
        <w:ind w:right="-1"/>
        <w:rPr>
          <w:rFonts w:cs="Times New Roman"/>
        </w:rPr>
      </w:pPr>
    </w:p>
    <w:p w:rsidR="00B33399" w:rsidRPr="00D3408A" w:rsidRDefault="00B33399" w:rsidP="00D3408A"/>
    <w:p w:rsidR="00144AF8" w:rsidRDefault="00144AF8">
      <w:pPr>
        <w:spacing w:line="240" w:lineRule="auto"/>
        <w:jc w:val="left"/>
      </w:pPr>
      <w:r>
        <w:br w:type="page"/>
      </w:r>
    </w:p>
    <w:p w:rsidR="00470A4B" w:rsidRPr="00FC56EA" w:rsidRDefault="00470A4B" w:rsidP="00FC56EA">
      <w:pPr>
        <w:pStyle w:val="1"/>
      </w:pPr>
      <w:bookmarkStart w:id="10" w:name="_Toc374919585"/>
      <w:bookmarkStart w:id="11" w:name="_Toc389461531"/>
      <w:r w:rsidRPr="00FC56EA">
        <w:lastRenderedPageBreak/>
        <w:t xml:space="preserve">1 </w:t>
      </w:r>
      <w:bookmarkEnd w:id="10"/>
      <w:r w:rsidR="006122A1" w:rsidRPr="00FC56EA">
        <w:t>АНАЛИЗ ИСХОДНЫХ ДАННЫХ</w:t>
      </w:r>
      <w:bookmarkEnd w:id="11"/>
    </w:p>
    <w:p w:rsidR="000E7553" w:rsidRDefault="008B2EBF" w:rsidP="008B2EBF">
      <w:pPr>
        <w:pStyle w:val="2"/>
      </w:pPr>
      <w:bookmarkStart w:id="12" w:name="_Toc389461532"/>
      <w:r>
        <w:t xml:space="preserve">1.1 </w:t>
      </w:r>
      <w:r w:rsidR="000E7553">
        <w:t xml:space="preserve">Анализ </w:t>
      </w:r>
      <w:r w:rsidR="008D4D07">
        <w:t>предметной области</w:t>
      </w:r>
      <w:bookmarkEnd w:id="12"/>
    </w:p>
    <w:p w:rsidR="00D301E9" w:rsidRPr="00F6036B" w:rsidRDefault="00D301E9" w:rsidP="00F6036B">
      <w:pPr>
        <w:spacing w:before="0" w:line="276" w:lineRule="auto"/>
      </w:pPr>
      <w:bookmarkStart w:id="13" w:name="_Toc389461533"/>
      <w:r w:rsidRPr="00F6036B">
        <w:t xml:space="preserve">Целью курсового проекта является создание клиент-серверного приложения «Система отслеживания трафика </w:t>
      </w:r>
      <w:r w:rsidRPr="00F6036B">
        <w:rPr>
          <w:lang w:val="en-US"/>
        </w:rPr>
        <w:t>HTTP</w:t>
      </w:r>
      <w:r w:rsidRPr="00F6036B">
        <w:t xml:space="preserve">». Клиент должен собирать информацию о входящем и исходящем </w:t>
      </w:r>
      <w:r w:rsidRPr="00F6036B">
        <w:rPr>
          <w:lang w:val="en-US"/>
        </w:rPr>
        <w:t>HTTP</w:t>
      </w:r>
      <w:r w:rsidRPr="00F6036B">
        <w:t xml:space="preserve"> трафике; записывать полученную информацию в специальный файл;  предоставлять программу в системном трее. Сервер должен видит всех подключенных клиентов и запрашивать накопленную информацию у любого из клиентов. Приложение должно предоставлять возможность просмотра </w:t>
      </w:r>
      <w:r w:rsidRPr="00F6036B">
        <w:rPr>
          <w:lang w:val="en-US"/>
        </w:rPr>
        <w:t>HTTP</w:t>
      </w:r>
      <w:r w:rsidRPr="00F6036B">
        <w:t xml:space="preserve"> трафика в интерактивном режиме с любого клиента, осуществлять поиск по значениям заголовков и просто по тексту,</w:t>
      </w:r>
      <w:r w:rsidR="00E07DCA" w:rsidRPr="00F6036B">
        <w:t xml:space="preserve"> </w:t>
      </w:r>
      <w:r w:rsidRPr="00F6036B">
        <w:t>все настройки клиентов и сервера должны храниться в конфигурационных файлах</w:t>
      </w:r>
      <w:r w:rsidR="00E07DCA" w:rsidRPr="00F6036B">
        <w:t xml:space="preserve"> и должна предоставляться возможность изменения настроек в конфигурационных файлах через пользовательский интерфейс.</w:t>
      </w:r>
    </w:p>
    <w:p w:rsidR="00E07DCA" w:rsidRPr="00F6036B" w:rsidRDefault="00E07DCA" w:rsidP="00F6036B">
      <w:pPr>
        <w:pStyle w:val="af8"/>
        <w:shd w:val="clear" w:color="auto" w:fill="FFFFFF"/>
        <w:spacing w:before="0" w:beforeAutospacing="0" w:after="0" w:afterAutospacing="0" w:line="276" w:lineRule="auto"/>
        <w:ind w:firstLine="567"/>
        <w:rPr>
          <w:color w:val="000000"/>
          <w:sz w:val="28"/>
          <w:szCs w:val="28"/>
        </w:rPr>
      </w:pPr>
      <w:r w:rsidRPr="00F6036B">
        <w:rPr>
          <w:bCs/>
          <w:sz w:val="28"/>
          <w:szCs w:val="28"/>
        </w:rPr>
        <w:t>HTTP</w:t>
      </w:r>
      <w:r w:rsidRPr="00F6036B">
        <w:rPr>
          <w:rStyle w:val="apple-converted-space"/>
          <w:sz w:val="28"/>
          <w:szCs w:val="28"/>
        </w:rPr>
        <w:t> </w:t>
      </w:r>
      <w:r w:rsidRPr="00F6036B">
        <w:rPr>
          <w:sz w:val="28"/>
          <w:szCs w:val="28"/>
        </w:rPr>
        <w:t>—</w:t>
      </w:r>
      <w:r w:rsidRPr="00F6036B">
        <w:rPr>
          <w:rStyle w:val="apple-converted-space"/>
          <w:sz w:val="28"/>
          <w:szCs w:val="28"/>
        </w:rPr>
        <w:t> </w:t>
      </w:r>
      <w:hyperlink r:id="rId12" w:tooltip="Сетевой протокол" w:history="1">
        <w:r w:rsidRPr="00F6036B">
          <w:rPr>
            <w:rStyle w:val="af2"/>
            <w:color w:val="auto"/>
            <w:sz w:val="28"/>
            <w:szCs w:val="28"/>
            <w:u w:val="none"/>
          </w:rPr>
          <w:t>протокол</w:t>
        </w:r>
      </w:hyperlink>
      <w:r w:rsidRPr="00F6036B">
        <w:rPr>
          <w:rStyle w:val="apple-converted-space"/>
          <w:sz w:val="28"/>
          <w:szCs w:val="28"/>
        </w:rPr>
        <w:t> </w:t>
      </w:r>
      <w:hyperlink r:id="rId13" w:tooltip="Протоколы прикладного уровня" w:history="1">
        <w:r w:rsidRPr="00F6036B">
          <w:rPr>
            <w:rStyle w:val="af2"/>
            <w:color w:val="auto"/>
            <w:sz w:val="28"/>
            <w:szCs w:val="28"/>
            <w:u w:val="none"/>
          </w:rPr>
          <w:t>прикладного уровня</w:t>
        </w:r>
      </w:hyperlink>
      <w:r w:rsidRPr="00F6036B">
        <w:rPr>
          <w:rStyle w:val="apple-converted-space"/>
          <w:sz w:val="28"/>
          <w:szCs w:val="28"/>
        </w:rPr>
        <w:t> </w:t>
      </w:r>
      <w:r w:rsidRPr="00F6036B">
        <w:rPr>
          <w:sz w:val="28"/>
          <w:szCs w:val="28"/>
        </w:rPr>
        <w:t>передачи данных (изначально — в виде гипертекстовых документов в формате</w:t>
      </w:r>
      <w:r w:rsidRPr="00F6036B">
        <w:rPr>
          <w:rStyle w:val="apple-converted-space"/>
          <w:sz w:val="28"/>
          <w:szCs w:val="28"/>
        </w:rPr>
        <w:t> </w:t>
      </w:r>
      <w:hyperlink r:id="rId14" w:tooltip="HTML" w:history="1">
        <w:r w:rsidRPr="00F6036B">
          <w:rPr>
            <w:rStyle w:val="af2"/>
            <w:color w:val="auto"/>
            <w:sz w:val="28"/>
            <w:szCs w:val="28"/>
            <w:u w:val="none"/>
          </w:rPr>
          <w:t>HTML</w:t>
        </w:r>
      </w:hyperlink>
      <w:r w:rsidRPr="00F6036B">
        <w:rPr>
          <w:sz w:val="28"/>
          <w:szCs w:val="28"/>
        </w:rPr>
        <w:t>). Основой HTTP является</w:t>
      </w:r>
      <w:r w:rsidRPr="00F6036B">
        <w:rPr>
          <w:rStyle w:val="apple-converted-space"/>
          <w:sz w:val="28"/>
          <w:szCs w:val="28"/>
        </w:rPr>
        <w:t> </w:t>
      </w:r>
      <w:hyperlink r:id="rId15" w:tooltip="Клиент-сервер" w:history="1">
        <w:r w:rsidRPr="00F6036B">
          <w:rPr>
            <w:rStyle w:val="af2"/>
            <w:color w:val="auto"/>
            <w:sz w:val="28"/>
            <w:szCs w:val="28"/>
            <w:u w:val="none"/>
          </w:rPr>
          <w:t>технология «клиент-сервер»</w:t>
        </w:r>
      </w:hyperlink>
      <w:r w:rsidRPr="00F6036B">
        <w:rPr>
          <w:sz w:val="28"/>
          <w:szCs w:val="28"/>
        </w:rPr>
        <w:t>, то есть предполагается существование потребителей (</w:t>
      </w:r>
      <w:hyperlink r:id="rId16" w:tooltip="Клиент (программный)" w:history="1">
        <w:r w:rsidRPr="00F6036B">
          <w:rPr>
            <w:rStyle w:val="af2"/>
            <w:color w:val="auto"/>
            <w:sz w:val="28"/>
            <w:szCs w:val="28"/>
            <w:u w:val="none"/>
          </w:rPr>
          <w:t>клиентов</w:t>
        </w:r>
      </w:hyperlink>
      <w:r w:rsidRPr="00F6036B">
        <w:rPr>
          <w:sz w:val="28"/>
          <w:szCs w:val="28"/>
        </w:rPr>
        <w:t>), которые инициируют соединение и посылают</w:t>
      </w:r>
      <w:r w:rsidRPr="00F6036B">
        <w:rPr>
          <w:rStyle w:val="apple-converted-space"/>
          <w:sz w:val="28"/>
          <w:szCs w:val="28"/>
        </w:rPr>
        <w:t> </w:t>
      </w:r>
      <w:hyperlink r:id="rId17" w:tooltip="HTTP-запрос (страница отсутствует)" w:history="1">
        <w:r w:rsidRPr="00F6036B">
          <w:rPr>
            <w:rStyle w:val="af2"/>
            <w:color w:val="auto"/>
            <w:sz w:val="28"/>
            <w:szCs w:val="28"/>
            <w:u w:val="none"/>
          </w:rPr>
          <w:t>запрос</w:t>
        </w:r>
      </w:hyperlink>
      <w:r w:rsidRPr="00F6036B">
        <w:rPr>
          <w:sz w:val="28"/>
          <w:szCs w:val="28"/>
        </w:rPr>
        <w:t>, и поставщиков (</w:t>
      </w:r>
      <w:hyperlink r:id="rId18" w:tooltip="Сервер (приложение)" w:history="1">
        <w:r w:rsidRPr="00F6036B">
          <w:rPr>
            <w:rStyle w:val="af2"/>
            <w:color w:val="auto"/>
            <w:sz w:val="28"/>
            <w:szCs w:val="28"/>
            <w:u w:val="none"/>
          </w:rPr>
          <w:t>серверов</w:t>
        </w:r>
      </w:hyperlink>
      <w:r w:rsidRPr="00F6036B">
        <w:rPr>
          <w:sz w:val="28"/>
          <w:szCs w:val="28"/>
        </w:rPr>
        <w:t>), которые ожидают соединения для получения запроса, производят необходимые действия и возвращают обратно сообщение с результатом. HTTP в настоящее время повсеместно используется во</w:t>
      </w:r>
      <w:r w:rsidRPr="00F6036B">
        <w:rPr>
          <w:rStyle w:val="apple-converted-space"/>
          <w:sz w:val="28"/>
          <w:szCs w:val="28"/>
        </w:rPr>
        <w:t> </w:t>
      </w:r>
      <w:hyperlink r:id="rId19" w:tooltip="Всемирная паутина" w:history="1">
        <w:r w:rsidRPr="00F6036B">
          <w:rPr>
            <w:rStyle w:val="af2"/>
            <w:color w:val="auto"/>
            <w:sz w:val="28"/>
            <w:szCs w:val="28"/>
            <w:u w:val="none"/>
          </w:rPr>
          <w:t>Всемирной паутине</w:t>
        </w:r>
      </w:hyperlink>
      <w:r w:rsidRPr="00F6036B">
        <w:rPr>
          <w:rStyle w:val="apple-converted-space"/>
          <w:sz w:val="28"/>
          <w:szCs w:val="28"/>
        </w:rPr>
        <w:t> </w:t>
      </w:r>
      <w:r w:rsidRPr="00F6036B">
        <w:rPr>
          <w:sz w:val="28"/>
          <w:szCs w:val="28"/>
        </w:rPr>
        <w:t>для получения информации с</w:t>
      </w:r>
      <w:r w:rsidRPr="00F6036B">
        <w:rPr>
          <w:rStyle w:val="apple-converted-space"/>
          <w:sz w:val="28"/>
          <w:szCs w:val="28"/>
        </w:rPr>
        <w:t> </w:t>
      </w:r>
      <w:hyperlink r:id="rId20" w:tooltip="Веб-сайт" w:history="1">
        <w:r w:rsidRPr="00F6036B">
          <w:rPr>
            <w:rStyle w:val="af2"/>
            <w:color w:val="auto"/>
            <w:sz w:val="28"/>
            <w:szCs w:val="28"/>
            <w:u w:val="none"/>
          </w:rPr>
          <w:t>веб-сайтов</w:t>
        </w:r>
      </w:hyperlink>
      <w:r w:rsidRPr="00F6036B">
        <w:rPr>
          <w:sz w:val="28"/>
          <w:szCs w:val="28"/>
        </w:rPr>
        <w:t>. HTTP используется также в качестве «транспорта» для других протоколов прикладного уровня, таких как</w:t>
      </w:r>
      <w:r w:rsidRPr="00F6036B">
        <w:rPr>
          <w:rStyle w:val="apple-converted-space"/>
          <w:sz w:val="28"/>
          <w:szCs w:val="28"/>
        </w:rPr>
        <w:t> </w:t>
      </w:r>
      <w:hyperlink r:id="rId21" w:tooltip="SOAP" w:history="1">
        <w:r w:rsidRPr="00F6036B">
          <w:rPr>
            <w:rStyle w:val="af2"/>
            <w:color w:val="auto"/>
            <w:sz w:val="28"/>
            <w:szCs w:val="28"/>
            <w:u w:val="none"/>
          </w:rPr>
          <w:t>SOAP</w:t>
        </w:r>
      </w:hyperlink>
      <w:r w:rsidRPr="00F6036B">
        <w:rPr>
          <w:sz w:val="28"/>
          <w:szCs w:val="28"/>
        </w:rPr>
        <w:t>,</w:t>
      </w:r>
      <w:r w:rsidRPr="00F6036B">
        <w:rPr>
          <w:rStyle w:val="apple-converted-space"/>
          <w:sz w:val="28"/>
          <w:szCs w:val="28"/>
        </w:rPr>
        <w:t> </w:t>
      </w:r>
      <w:hyperlink r:id="rId22" w:tooltip="XML-RPC" w:history="1">
        <w:r w:rsidRPr="00F6036B">
          <w:rPr>
            <w:rStyle w:val="af2"/>
            <w:color w:val="auto"/>
            <w:sz w:val="28"/>
            <w:szCs w:val="28"/>
            <w:u w:val="none"/>
          </w:rPr>
          <w:t>XML-RPC</w:t>
        </w:r>
      </w:hyperlink>
      <w:r w:rsidRPr="00F6036B">
        <w:rPr>
          <w:sz w:val="28"/>
          <w:szCs w:val="28"/>
        </w:rPr>
        <w:t>,</w:t>
      </w:r>
      <w:r w:rsidRPr="00F6036B">
        <w:rPr>
          <w:rStyle w:val="apple-converted-space"/>
          <w:sz w:val="28"/>
          <w:szCs w:val="28"/>
        </w:rPr>
        <w:t> </w:t>
      </w:r>
      <w:hyperlink r:id="rId23" w:tooltip="WebDAV" w:history="1">
        <w:r w:rsidRPr="00F6036B">
          <w:rPr>
            <w:rStyle w:val="af2"/>
            <w:color w:val="auto"/>
            <w:sz w:val="28"/>
            <w:szCs w:val="28"/>
            <w:u w:val="none"/>
          </w:rPr>
          <w:t>WebDAV</w:t>
        </w:r>
      </w:hyperlink>
      <w:r w:rsidRPr="00F6036B">
        <w:rPr>
          <w:color w:val="000000"/>
          <w:sz w:val="28"/>
          <w:szCs w:val="28"/>
        </w:rPr>
        <w:t>.</w:t>
      </w:r>
    </w:p>
    <w:p w:rsidR="00E07DCA" w:rsidRPr="00F6036B" w:rsidRDefault="00E07DCA" w:rsidP="00F6036B">
      <w:pPr>
        <w:pStyle w:val="af8"/>
        <w:shd w:val="clear" w:color="auto" w:fill="FFFFFF"/>
        <w:spacing w:before="0" w:beforeAutospacing="0" w:after="0" w:afterAutospacing="0" w:line="276" w:lineRule="auto"/>
        <w:ind w:firstLine="567"/>
        <w:rPr>
          <w:color w:val="000000"/>
          <w:sz w:val="28"/>
          <w:szCs w:val="28"/>
        </w:rPr>
      </w:pPr>
      <w:r w:rsidRPr="00F6036B">
        <w:rPr>
          <w:color w:val="000000"/>
          <w:sz w:val="28"/>
          <w:szCs w:val="28"/>
        </w:rPr>
        <w:t>Такое приложение можно использовать как дома, так и в компаниях для отслеживания запросов сотрудников, например.</w:t>
      </w:r>
    </w:p>
    <w:p w:rsidR="000E7553" w:rsidRDefault="000E7553" w:rsidP="000E7553">
      <w:pPr>
        <w:pStyle w:val="2"/>
      </w:pPr>
      <w:r>
        <w:t xml:space="preserve">1.2 </w:t>
      </w:r>
      <w:r w:rsidR="008D4D07">
        <w:t>Выбор специального и общесистемного программного обеспечения</w:t>
      </w:r>
      <w:bookmarkEnd w:id="13"/>
    </w:p>
    <w:p w:rsidR="00246DD6" w:rsidRPr="00246DD6" w:rsidRDefault="00534853" w:rsidP="00F6036B">
      <w:pPr>
        <w:spacing w:before="0" w:line="276" w:lineRule="auto"/>
      </w:pPr>
      <w:r w:rsidRPr="007E5ADE">
        <w:rPr>
          <w:bCs/>
        </w:rPr>
        <w:t>Для выполнения поставленных задач, нам требуется ряд разл</w:t>
      </w:r>
      <w:r w:rsidR="00246DD6">
        <w:rPr>
          <w:bCs/>
        </w:rPr>
        <w:t>ичного программного обеспечения</w:t>
      </w:r>
      <w:r w:rsidR="00246DD6" w:rsidRPr="00246DD6">
        <w:rPr>
          <w:bCs/>
        </w:rPr>
        <w:t>:</w:t>
      </w:r>
    </w:p>
    <w:p w:rsidR="00246DD6" w:rsidRDefault="00246DD6" w:rsidP="00F6036B">
      <w:pPr>
        <w:spacing w:before="0" w:line="276" w:lineRule="auto"/>
        <w:ind w:firstLine="709"/>
        <w:contextualSpacing/>
      </w:pPr>
      <w:r>
        <w:t xml:space="preserve">- </w:t>
      </w:r>
      <w:r w:rsidR="00E07DCA">
        <w:rPr>
          <w:rFonts w:eastAsiaTheme="minorHAnsi"/>
          <w:szCs w:val="18"/>
          <w:lang w:val="en-US"/>
        </w:rPr>
        <w:t>Visual</w:t>
      </w:r>
      <w:r w:rsidR="00E07DCA" w:rsidRPr="00AE20CA">
        <w:rPr>
          <w:rFonts w:eastAsiaTheme="minorHAnsi"/>
          <w:szCs w:val="18"/>
        </w:rPr>
        <w:t xml:space="preserve"> </w:t>
      </w:r>
      <w:r w:rsidR="00E07DCA">
        <w:rPr>
          <w:rFonts w:eastAsiaTheme="minorHAnsi"/>
          <w:szCs w:val="18"/>
          <w:lang w:val="en-US"/>
        </w:rPr>
        <w:t>Studio</w:t>
      </w:r>
      <w:r w:rsidR="00E07DCA" w:rsidRPr="00AE20CA">
        <w:rPr>
          <w:rFonts w:eastAsiaTheme="minorHAnsi"/>
          <w:szCs w:val="18"/>
        </w:rPr>
        <w:t xml:space="preserve"> 2012</w:t>
      </w:r>
      <w:r w:rsidRPr="00246DD6">
        <w:rPr>
          <w:bCs/>
        </w:rPr>
        <w:t xml:space="preserve"> </w:t>
      </w:r>
      <w:r>
        <w:t>для разработки приложения;</w:t>
      </w:r>
    </w:p>
    <w:p w:rsidR="00246DD6" w:rsidRDefault="00246DD6" w:rsidP="00F6036B">
      <w:pPr>
        <w:spacing w:before="0" w:line="276" w:lineRule="auto"/>
        <w:ind w:firstLine="709"/>
        <w:contextualSpacing/>
      </w:pPr>
      <w:r>
        <w:t xml:space="preserve">- </w:t>
      </w:r>
      <w:r>
        <w:rPr>
          <w:lang w:val="en-US"/>
        </w:rPr>
        <w:t>Smart</w:t>
      </w:r>
      <w:r w:rsidRPr="00246DD6">
        <w:t xml:space="preserve"> </w:t>
      </w:r>
      <w:r>
        <w:rPr>
          <w:lang w:val="en-US"/>
        </w:rPr>
        <w:t>Install</w:t>
      </w:r>
      <w:r w:rsidRPr="00246DD6">
        <w:t xml:space="preserve"> </w:t>
      </w:r>
      <w:r>
        <w:rPr>
          <w:lang w:val="en-US"/>
        </w:rPr>
        <w:t>Maker</w:t>
      </w:r>
      <w:r>
        <w:t xml:space="preserve"> для создания инсталлятора;</w:t>
      </w:r>
    </w:p>
    <w:p w:rsidR="00246DD6" w:rsidRDefault="00246DD6" w:rsidP="00F6036B">
      <w:pPr>
        <w:spacing w:before="0" w:line="276" w:lineRule="auto"/>
        <w:ind w:firstLine="709"/>
        <w:contextualSpacing/>
      </w:pPr>
      <w:r w:rsidRPr="00246DD6">
        <w:t xml:space="preserve">- </w:t>
      </w:r>
      <w:r>
        <w:rPr>
          <w:lang w:val="en-US"/>
        </w:rPr>
        <w:t>Dr</w:t>
      </w:r>
      <w:r w:rsidRPr="00246DD6">
        <w:t>.</w:t>
      </w:r>
      <w:r>
        <w:rPr>
          <w:lang w:val="en-US"/>
        </w:rPr>
        <w:t>Explain</w:t>
      </w:r>
      <w:r w:rsidRPr="00246DD6">
        <w:t xml:space="preserve"> </w:t>
      </w:r>
      <w:r>
        <w:t>для разработки справочного модуля;</w:t>
      </w:r>
    </w:p>
    <w:p w:rsidR="00246DD6" w:rsidRPr="00246DD6" w:rsidRDefault="00246DD6" w:rsidP="00F6036B">
      <w:pPr>
        <w:spacing w:before="0" w:line="276" w:lineRule="auto"/>
        <w:ind w:firstLine="709"/>
        <w:contextualSpacing/>
        <w:rPr>
          <w:lang w:val="en-US"/>
        </w:rPr>
      </w:pPr>
      <w:r w:rsidRPr="00246DD6">
        <w:rPr>
          <w:lang w:val="en-US"/>
        </w:rPr>
        <w:t xml:space="preserve">- </w:t>
      </w:r>
      <w:r>
        <w:rPr>
          <w:lang w:val="en-US"/>
        </w:rPr>
        <w:t xml:space="preserve">Enterprise Architect </w:t>
      </w:r>
      <w:r>
        <w:t>и</w:t>
      </w:r>
      <w:r w:rsidRPr="00246DD6">
        <w:rPr>
          <w:lang w:val="en-US"/>
        </w:rPr>
        <w:t xml:space="preserve"> </w:t>
      </w:r>
      <w:r>
        <w:rPr>
          <w:lang w:val="en-US"/>
        </w:rPr>
        <w:t>Software Ideas Modeler</w:t>
      </w:r>
      <w:r w:rsidRPr="00246DD6">
        <w:rPr>
          <w:lang w:val="en-US"/>
        </w:rPr>
        <w:t xml:space="preserve"> </w:t>
      </w:r>
      <w:r>
        <w:t>для</w:t>
      </w:r>
      <w:r w:rsidRPr="00246DD6">
        <w:rPr>
          <w:lang w:val="en-US"/>
        </w:rPr>
        <w:t xml:space="preserve"> </w:t>
      </w:r>
      <w:r>
        <w:t>построения</w:t>
      </w:r>
      <w:r w:rsidRPr="00246DD6">
        <w:rPr>
          <w:lang w:val="en-US"/>
        </w:rPr>
        <w:t xml:space="preserve"> </w:t>
      </w:r>
      <w:r>
        <w:t>диаграмм</w:t>
      </w:r>
      <w:r w:rsidRPr="00246DD6">
        <w:rPr>
          <w:lang w:val="en-US"/>
        </w:rPr>
        <w:t>;</w:t>
      </w:r>
    </w:p>
    <w:p w:rsidR="00246DD6" w:rsidRPr="00246DD6" w:rsidRDefault="00246DD6" w:rsidP="00F6036B">
      <w:pPr>
        <w:spacing w:before="0" w:line="276" w:lineRule="auto"/>
        <w:ind w:firstLine="709"/>
        <w:contextualSpacing/>
      </w:pPr>
      <w:r>
        <w:t xml:space="preserve">- </w:t>
      </w:r>
      <w:r>
        <w:rPr>
          <w:lang w:val="en-US"/>
        </w:rPr>
        <w:t>Microsoft</w:t>
      </w:r>
      <w:r w:rsidRPr="00246DD6">
        <w:t xml:space="preserve"> </w:t>
      </w:r>
      <w:r>
        <w:rPr>
          <w:lang w:val="en-US"/>
        </w:rPr>
        <w:t>Word</w:t>
      </w:r>
      <w:r w:rsidR="00983789">
        <w:t xml:space="preserve"> 2013</w:t>
      </w:r>
      <w:bookmarkStart w:id="14" w:name="_GoBack"/>
      <w:bookmarkEnd w:id="14"/>
      <w:r w:rsidRPr="00246DD6">
        <w:t xml:space="preserve"> – </w:t>
      </w:r>
      <w:r>
        <w:t>для разработки и оформления пояснительной записки.</w:t>
      </w:r>
    </w:p>
    <w:p w:rsidR="00534853" w:rsidRPr="007E5ADE" w:rsidRDefault="00534853" w:rsidP="00F6036B">
      <w:pPr>
        <w:spacing w:before="0" w:line="276" w:lineRule="auto"/>
      </w:pPr>
      <w:r>
        <w:t xml:space="preserve">Платформа реализации – </w:t>
      </w:r>
      <w:r>
        <w:rPr>
          <w:lang w:val="en-US"/>
        </w:rPr>
        <w:t>Windows</w:t>
      </w:r>
      <w:r w:rsidR="00983789">
        <w:t xml:space="preserve"> 10</w:t>
      </w:r>
      <w:r w:rsidRPr="00D9307F">
        <w:t>.</w:t>
      </w:r>
      <w:r w:rsidRPr="007E5ADE">
        <w:t xml:space="preserve"> </w:t>
      </w:r>
    </w:p>
    <w:p w:rsidR="00FB4123" w:rsidRDefault="00FB4123" w:rsidP="00FB4123">
      <w:pPr>
        <w:pStyle w:val="1"/>
      </w:pPr>
      <w:bookmarkStart w:id="15" w:name="_Toc389461535"/>
      <w:r w:rsidRPr="00961C90">
        <w:lastRenderedPageBreak/>
        <w:t xml:space="preserve">2 </w:t>
      </w:r>
      <w:r w:rsidR="006122A1">
        <w:t>ПРОГРАММНОЕ ПРОЕКТИРОВАНИЕ</w:t>
      </w:r>
      <w:bookmarkEnd w:id="15"/>
    </w:p>
    <w:p w:rsidR="00FB4123" w:rsidRPr="00961C90" w:rsidRDefault="00FB4123" w:rsidP="00FB4123">
      <w:pPr>
        <w:pStyle w:val="2"/>
      </w:pPr>
      <w:bookmarkStart w:id="16" w:name="_Toc389461536"/>
      <w:r w:rsidRPr="00EB7608">
        <w:t xml:space="preserve">2.1 </w:t>
      </w:r>
      <w:r w:rsidR="00EB7608">
        <w:t>Пользовательский интерфейс</w:t>
      </w:r>
      <w:bookmarkEnd w:id="16"/>
    </w:p>
    <w:p w:rsidR="00915287" w:rsidRPr="00C97ACB" w:rsidRDefault="00915287" w:rsidP="00F6036B">
      <w:pPr>
        <w:spacing w:before="0" w:line="276" w:lineRule="auto"/>
      </w:pPr>
      <w:r>
        <w:t xml:space="preserve">При </w:t>
      </w:r>
      <w:r w:rsidR="00D004C4">
        <w:t>разработке пользовательского интерфейса</w:t>
      </w:r>
      <w:r>
        <w:t xml:space="preserve"> за основу</w:t>
      </w:r>
      <w:r w:rsidR="00D004C4">
        <w:t xml:space="preserve"> будет взят интерфейс </w:t>
      </w:r>
      <w:r w:rsidR="00115415" w:rsidRPr="00115415">
        <w:t>HTTPNetworkSniffer</w:t>
      </w:r>
      <w:r>
        <w:t xml:space="preserve">. </w:t>
      </w:r>
      <w:r w:rsidR="00F0497F">
        <w:t>Окно сервера будет выглядеть следующим образом</w:t>
      </w:r>
      <w:r w:rsidRPr="00C97ACB">
        <w:t>:</w:t>
      </w:r>
    </w:p>
    <w:p w:rsidR="00915287" w:rsidRDefault="00C77A67" w:rsidP="00915287">
      <w:pPr>
        <w:ind w:firstLine="0"/>
        <w:jc w:val="center"/>
      </w:pPr>
      <w:r>
        <w:rPr>
          <w:noProof/>
        </w:rPr>
        <w:drawing>
          <wp:inline distT="0" distB="0" distL="0" distR="0">
            <wp:extent cx="2003729" cy="1840230"/>
            <wp:effectExtent l="0" t="0" r="0" b="7620"/>
            <wp:docPr id="11" name="Рисунок 11" descr="E:\Мучеба\3курс\0 ОССП курсач\doc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учеба\3курс\0 ОССП курсач\doc\1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729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87" w:rsidRDefault="00915287" w:rsidP="00F6036B">
      <w:pPr>
        <w:spacing w:before="0" w:after="120"/>
        <w:ind w:firstLine="0"/>
        <w:jc w:val="center"/>
      </w:pPr>
      <w:r>
        <w:t xml:space="preserve">Рисунок 1 – главное окно </w:t>
      </w:r>
      <w:r w:rsidR="00E729E2">
        <w:t>сервера</w:t>
      </w:r>
    </w:p>
    <w:p w:rsidR="00C77A67" w:rsidRDefault="00C77A67" w:rsidP="00F556F6">
      <w:pPr>
        <w:pStyle w:val="ae"/>
        <w:numPr>
          <w:ilvl w:val="0"/>
          <w:numId w:val="8"/>
        </w:numPr>
        <w:spacing w:before="0" w:line="276" w:lineRule="auto"/>
        <w:ind w:left="0" w:firstLine="851"/>
      </w:pPr>
      <w:r>
        <w:t>Окно, в котором будет выводиться список найденных клиентов.</w:t>
      </w:r>
    </w:p>
    <w:p w:rsidR="00C77A67" w:rsidRDefault="00C77A67" w:rsidP="00F556F6">
      <w:pPr>
        <w:pStyle w:val="ae"/>
        <w:numPr>
          <w:ilvl w:val="0"/>
          <w:numId w:val="8"/>
        </w:numPr>
        <w:spacing w:before="0" w:line="276" w:lineRule="auto"/>
        <w:ind w:left="0" w:firstLine="851"/>
      </w:pPr>
      <w:r>
        <w:t>Поле, где будет задаваться порт, по которому будет производиться поиск клиентов.</w:t>
      </w:r>
    </w:p>
    <w:p w:rsidR="00C77A67" w:rsidRDefault="00C77A67" w:rsidP="001662C9">
      <w:pPr>
        <w:spacing w:before="0" w:line="276" w:lineRule="auto"/>
      </w:pPr>
      <w:r>
        <w:t xml:space="preserve">Кнопка </w:t>
      </w:r>
      <w:r>
        <w:rPr>
          <w:lang w:val="en-US"/>
        </w:rPr>
        <w:t>History</w:t>
      </w:r>
      <w:r>
        <w:t xml:space="preserve"> будет открывать окно с историей </w:t>
      </w:r>
      <w:r>
        <w:rPr>
          <w:lang w:val="en-US"/>
        </w:rPr>
        <w:t>HTTP</w:t>
      </w:r>
      <w:r w:rsidRPr="00C77A67">
        <w:t xml:space="preserve"> </w:t>
      </w:r>
      <w:r>
        <w:t>трафика.</w:t>
      </w:r>
    </w:p>
    <w:p w:rsidR="00C77A67" w:rsidRPr="00C77A67" w:rsidRDefault="00C77A67" w:rsidP="001662C9">
      <w:pPr>
        <w:spacing w:before="0" w:line="276" w:lineRule="auto"/>
      </w:pPr>
      <w:r>
        <w:t xml:space="preserve">Кнопка </w:t>
      </w:r>
      <w:r>
        <w:rPr>
          <w:lang w:val="en-US"/>
        </w:rPr>
        <w:t>View</w:t>
      </w:r>
      <w:r w:rsidRPr="00C77A67">
        <w:t xml:space="preserve"> </w:t>
      </w:r>
      <w:r>
        <w:t>будет открывать окно трафика в интерактивном режиме.</w:t>
      </w:r>
    </w:p>
    <w:p w:rsidR="00E729E2" w:rsidRPr="00C97ACB" w:rsidRDefault="00C77A67" w:rsidP="001662C9">
      <w:pPr>
        <w:spacing w:before="0" w:line="276" w:lineRule="auto"/>
      </w:pPr>
      <w:r>
        <w:t>После загрузки клиента, пользователь увидит следующие окно</w:t>
      </w:r>
      <w:r w:rsidR="00E729E2" w:rsidRPr="00C97ACB">
        <w:t>:</w:t>
      </w:r>
    </w:p>
    <w:p w:rsidR="00E729E2" w:rsidRDefault="00C77A67" w:rsidP="0035628A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3C400B9C" wp14:editId="000A3F0F">
            <wp:extent cx="1669774" cy="1257577"/>
            <wp:effectExtent l="0" t="0" r="6985" b="0"/>
            <wp:docPr id="105" name="Рисунок 105" descr="E:\Мучеба\3курс\0 ОССП курсач\doc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учеба\3курс\0 ОССП курсач\doc\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59" cy="125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E2" w:rsidRDefault="00E729E2" w:rsidP="001662C9">
      <w:pPr>
        <w:spacing w:before="0" w:after="120"/>
        <w:ind w:firstLine="0"/>
        <w:jc w:val="center"/>
      </w:pPr>
      <w:r>
        <w:t>Рисунок 2 – главное окно клиента</w:t>
      </w:r>
    </w:p>
    <w:p w:rsidR="00534014" w:rsidRDefault="00534014" w:rsidP="00F556F6">
      <w:pPr>
        <w:pStyle w:val="ae"/>
        <w:numPr>
          <w:ilvl w:val="0"/>
          <w:numId w:val="9"/>
        </w:numPr>
        <w:spacing w:before="0" w:line="276" w:lineRule="auto"/>
        <w:ind w:left="0" w:firstLine="851"/>
      </w:pPr>
      <w:r>
        <w:t xml:space="preserve">Поле для ввода </w:t>
      </w:r>
      <w:r w:rsidRPr="00534014">
        <w:rPr>
          <w:lang w:val="en-US"/>
        </w:rPr>
        <w:t>UDP</w:t>
      </w:r>
      <w:r>
        <w:t xml:space="preserve"> порта.</w:t>
      </w:r>
    </w:p>
    <w:p w:rsidR="00534014" w:rsidRDefault="00534014" w:rsidP="00F556F6">
      <w:pPr>
        <w:pStyle w:val="ae"/>
        <w:numPr>
          <w:ilvl w:val="0"/>
          <w:numId w:val="9"/>
        </w:numPr>
        <w:spacing w:before="0" w:line="276" w:lineRule="auto"/>
        <w:ind w:left="0" w:firstLine="851"/>
      </w:pPr>
      <w:r>
        <w:t xml:space="preserve">Поле для ввода </w:t>
      </w:r>
      <w:r w:rsidRPr="00534014">
        <w:rPr>
          <w:lang w:val="en-US"/>
        </w:rPr>
        <w:t>TCP</w:t>
      </w:r>
      <w:r>
        <w:t xml:space="preserve"> порта.</w:t>
      </w:r>
    </w:p>
    <w:p w:rsidR="00534014" w:rsidRDefault="00534014" w:rsidP="001662C9">
      <w:pPr>
        <w:spacing w:before="0" w:line="276" w:lineRule="auto"/>
      </w:pPr>
      <w:r>
        <w:t xml:space="preserve">Кнопки </w:t>
      </w:r>
      <w:r>
        <w:rPr>
          <w:lang w:val="en-US"/>
        </w:rPr>
        <w:t>Start</w:t>
      </w:r>
      <w:r>
        <w:t xml:space="preserve"> и</w:t>
      </w:r>
      <w:r w:rsidRPr="00534014">
        <w:t xml:space="preserve"> </w:t>
      </w:r>
      <w:r>
        <w:rPr>
          <w:lang w:val="en-US"/>
        </w:rPr>
        <w:t>Stop</w:t>
      </w:r>
      <w:r>
        <w:t xml:space="preserve"> запускают и останавливают клиент.</w:t>
      </w:r>
    </w:p>
    <w:p w:rsidR="00580C78" w:rsidRDefault="00580C78" w:rsidP="001662C9">
      <w:pPr>
        <w:spacing w:before="0" w:line="276" w:lineRule="auto"/>
      </w:pPr>
      <w:r>
        <w:t>Окно вывода информации о запросах и ответах будет выглядеть следующим образом:</w:t>
      </w:r>
    </w:p>
    <w:p w:rsidR="00580C78" w:rsidRDefault="00580C78" w:rsidP="00580C78">
      <w:pPr>
        <w:spacing w:before="0"/>
        <w:jc w:val="center"/>
      </w:pPr>
      <w:r>
        <w:rPr>
          <w:noProof/>
        </w:rPr>
        <w:lastRenderedPageBreak/>
        <w:drawing>
          <wp:inline distT="0" distB="0" distL="0" distR="0">
            <wp:extent cx="4103243" cy="1987826"/>
            <wp:effectExtent l="0" t="0" r="0" b="0"/>
            <wp:docPr id="119" name="Рисунок 119" descr="E:\Мучеба\3курс\0 ОССП курсач\doc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Мучеба\3курс\0 ОССП курсач\doc\3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69" cy="198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6B" w:rsidRDefault="00F6036B" w:rsidP="001662C9">
      <w:pPr>
        <w:spacing w:before="0" w:after="120"/>
        <w:ind w:firstLine="0"/>
        <w:jc w:val="center"/>
      </w:pPr>
      <w:r>
        <w:t>Рисунок 3 – главное окно вывода информации</w:t>
      </w:r>
    </w:p>
    <w:p w:rsidR="00580C78" w:rsidRDefault="00580C78" w:rsidP="00F556F6">
      <w:pPr>
        <w:pStyle w:val="ae"/>
        <w:numPr>
          <w:ilvl w:val="0"/>
          <w:numId w:val="29"/>
        </w:numPr>
        <w:spacing w:before="0" w:line="276" w:lineRule="auto"/>
        <w:ind w:left="1134" w:hanging="283"/>
      </w:pPr>
      <w:r>
        <w:t>Поле вывода информации в виде</w:t>
      </w:r>
      <w:r w:rsidR="00F6036B">
        <w:t xml:space="preserve"> таблицы.</w:t>
      </w:r>
    </w:p>
    <w:p w:rsidR="00F6036B" w:rsidRPr="00534014" w:rsidRDefault="00F6036B" w:rsidP="001662C9">
      <w:pPr>
        <w:spacing w:before="0" w:line="276" w:lineRule="auto"/>
      </w:pPr>
      <w:r>
        <w:t>При нажатии на кнопку «</w:t>
      </w:r>
      <w:r w:rsidRPr="00F6036B">
        <w:rPr>
          <w:lang w:val="en-US"/>
        </w:rPr>
        <w:t>Find</w:t>
      </w:r>
      <w:r>
        <w:t>» будет открываться стандартное окно поиска. Кнопка «</w:t>
      </w:r>
      <w:r>
        <w:rPr>
          <w:lang w:val="en-US"/>
        </w:rPr>
        <w:t>Close</w:t>
      </w:r>
      <w:r>
        <w:t>» закрывает окно.</w:t>
      </w:r>
    </w:p>
    <w:p w:rsidR="00EB7608" w:rsidRDefault="00EB7608" w:rsidP="00EB7608">
      <w:pPr>
        <w:pStyle w:val="2"/>
      </w:pPr>
      <w:bookmarkStart w:id="17" w:name="_Toc389461537"/>
      <w:r>
        <w:t>2.2 Функциональное обеспечение</w:t>
      </w:r>
      <w:bookmarkEnd w:id="17"/>
    </w:p>
    <w:p w:rsidR="00EB7608" w:rsidRPr="00714CAA" w:rsidRDefault="00EB7608" w:rsidP="001662C9">
      <w:pPr>
        <w:spacing w:before="0" w:line="276" w:lineRule="auto"/>
        <w:ind w:right="-1"/>
      </w:pPr>
      <w:r w:rsidRPr="00714CAA">
        <w:t>Обозначим функции, которые должны выполнять</w:t>
      </w:r>
      <w:r>
        <w:t xml:space="preserve">ся </w:t>
      </w:r>
      <w:r w:rsidR="00C97ACB">
        <w:t>в программе</w:t>
      </w:r>
      <w:r>
        <w:t>:</w:t>
      </w:r>
    </w:p>
    <w:p w:rsidR="00C97ACB" w:rsidRPr="003953D6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</w:pPr>
      <w:bookmarkStart w:id="18" w:name="_Toc389461538"/>
      <w:r>
        <w:t>Сбор информации о входящем НТТР трафике;</w:t>
      </w:r>
    </w:p>
    <w:p w:rsidR="00C97ACB" w:rsidRPr="003953D6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</w:pPr>
      <w:r>
        <w:t>Сбор информации об исходящем НТТР трафике</w:t>
      </w:r>
      <w:r w:rsidRPr="003953D6">
        <w:t>;</w:t>
      </w:r>
    </w:p>
    <w:p w:rsidR="00C97ACB" w:rsidRPr="00714CAA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  <w:rPr>
          <w:lang w:val="en-US"/>
        </w:rPr>
      </w:pPr>
      <w:r>
        <w:t>Запись информации в файл</w:t>
      </w:r>
      <w:r w:rsidRPr="00714CAA">
        <w:t>;</w:t>
      </w:r>
    </w:p>
    <w:p w:rsidR="00C97ACB" w:rsidRPr="008B2BF5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  <w:rPr>
          <w:lang w:val="en-US"/>
        </w:rPr>
      </w:pPr>
      <w:r>
        <w:t>Показ подключенных клиентов</w:t>
      </w:r>
      <w:r w:rsidRPr="00714CAA">
        <w:t>;</w:t>
      </w:r>
    </w:p>
    <w:p w:rsidR="00C97ACB" w:rsidRPr="008B2BF5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</w:pPr>
      <w:r>
        <w:t xml:space="preserve">Представление информации </w:t>
      </w:r>
      <w:r w:rsidRPr="008B2BF5">
        <w:t>в системном трее</w:t>
      </w:r>
      <w:r>
        <w:t>;</w:t>
      </w:r>
    </w:p>
    <w:p w:rsidR="00C97ACB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</w:pPr>
      <w:r>
        <w:t>Запрос полученной информации у любого из клиентов;</w:t>
      </w:r>
    </w:p>
    <w:p w:rsidR="00C97ACB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</w:pPr>
      <w:r>
        <w:t>П</w:t>
      </w:r>
      <w:r w:rsidRPr="004742D3">
        <w:t>оиск по значениям заголовков и просто по тексту</w:t>
      </w:r>
      <w:r>
        <w:t>;</w:t>
      </w:r>
    </w:p>
    <w:p w:rsidR="00C97ACB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</w:pPr>
      <w:r>
        <w:t>Установка и удаление клиента;</w:t>
      </w:r>
    </w:p>
    <w:p w:rsidR="00C97ACB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</w:pPr>
      <w:r>
        <w:t>Установка и удаление сервера;</w:t>
      </w:r>
    </w:p>
    <w:p w:rsidR="00C97ACB" w:rsidRDefault="00C97ACB" w:rsidP="00F556F6">
      <w:pPr>
        <w:numPr>
          <w:ilvl w:val="0"/>
          <w:numId w:val="7"/>
        </w:numPr>
        <w:tabs>
          <w:tab w:val="left" w:pos="1134"/>
        </w:tabs>
        <w:spacing w:before="0" w:line="276" w:lineRule="auto"/>
        <w:ind w:left="1134" w:right="517" w:firstLine="0"/>
        <w:jc w:val="left"/>
      </w:pPr>
      <w:r>
        <w:t>Изменять настройки в конфигурационных файлах.</w:t>
      </w:r>
    </w:p>
    <w:p w:rsidR="00534014" w:rsidRPr="00BE67A2" w:rsidRDefault="00534014" w:rsidP="001662C9">
      <w:pPr>
        <w:spacing w:before="0"/>
      </w:pPr>
      <w:r>
        <w:t>Диаграмма вариантов использования представлена в Приложении А.</w:t>
      </w:r>
    </w:p>
    <w:p w:rsidR="00EB7608" w:rsidRDefault="00EB7608" w:rsidP="00EB7608">
      <w:pPr>
        <w:pStyle w:val="2"/>
      </w:pPr>
      <w:r>
        <w:t>2.3 Структурное обеспечение</w:t>
      </w:r>
      <w:bookmarkEnd w:id="18"/>
    </w:p>
    <w:p w:rsidR="00534014" w:rsidRPr="00534014" w:rsidRDefault="00534014" w:rsidP="002B7511">
      <w:pPr>
        <w:spacing w:before="0" w:line="276" w:lineRule="auto"/>
        <w:rPr>
          <w:rFonts w:cs="Times New Roman"/>
        </w:rPr>
      </w:pPr>
      <w:r w:rsidRPr="00534014">
        <w:rPr>
          <w:rFonts w:cs="Times New Roman"/>
          <w:color w:val="000000"/>
          <w:shd w:val="clear" w:color="auto" w:fill="FFFFFF"/>
        </w:rPr>
        <w:t>Серверное приложение содержит класс PacketsParser, который выполняет обработку принятых от клиента пакетов.</w:t>
      </w:r>
      <w:r w:rsidRPr="00534014">
        <w:rPr>
          <w:rFonts w:cs="Times New Roman"/>
          <w:color w:val="000000"/>
        </w:rPr>
        <w:br/>
      </w:r>
      <w:r w:rsidRPr="00534014">
        <w:rPr>
          <w:rFonts w:cs="Times New Roman"/>
          <w:color w:val="000000"/>
          <w:shd w:val="clear" w:color="auto" w:fill="FFFFFF"/>
        </w:rPr>
        <w:t>Клиентское приложение содержит класс Sniffer, который инициирует потоки для ожидания сервера, для работы с сервером и поток для получения пакета информации. Класс Sniffer использует массив вспомогательного класса PacketsWriter, содержащий методы для записи пакета в файл и отправки его серверу.</w:t>
      </w:r>
    </w:p>
    <w:p w:rsidR="00534014" w:rsidRDefault="00534014" w:rsidP="002B7511">
      <w:pPr>
        <w:spacing w:before="0" w:line="276" w:lineRule="auto"/>
      </w:pPr>
      <w:r>
        <w:t>Диаграмма классов представлена в Приложении Б.</w:t>
      </w:r>
    </w:p>
    <w:p w:rsidR="00EB7608" w:rsidRPr="00F174AE" w:rsidRDefault="00EB7608" w:rsidP="00EB7608">
      <w:pPr>
        <w:pStyle w:val="2"/>
      </w:pPr>
      <w:bookmarkStart w:id="19" w:name="_Toc389461539"/>
      <w:r>
        <w:lastRenderedPageBreak/>
        <w:t>2.4 Алгоритмическое обеспечение</w:t>
      </w:r>
      <w:bookmarkEnd w:id="19"/>
    </w:p>
    <w:p w:rsidR="0035628A" w:rsidRDefault="00602E62" w:rsidP="001662C9">
      <w:pPr>
        <w:spacing w:before="0" w:line="276" w:lineRule="auto"/>
        <w:rPr>
          <w:rFonts w:cs="Times New Roman"/>
          <w:color w:val="000000"/>
          <w:shd w:val="clear" w:color="auto" w:fill="FFFFFF"/>
        </w:rPr>
      </w:pPr>
      <w:r w:rsidRPr="00602E62">
        <w:rPr>
          <w:rFonts w:cs="Times New Roman"/>
          <w:color w:val="000000"/>
          <w:shd w:val="clear" w:color="auto" w:fill="FFFFFF"/>
        </w:rPr>
        <w:t>При запуске клиентского приложения вы автоматически переводите его в режим ожид</w:t>
      </w:r>
      <w:r>
        <w:rPr>
          <w:rFonts w:cs="Times New Roman"/>
          <w:color w:val="000000"/>
          <w:shd w:val="clear" w:color="auto" w:fill="FFFFFF"/>
        </w:rPr>
        <w:t>ания подключения новых серверов</w:t>
      </w:r>
      <w:r w:rsidRPr="00602E62">
        <w:rPr>
          <w:rFonts w:cs="Times New Roman"/>
          <w:color w:val="000000"/>
          <w:shd w:val="clear" w:color="auto" w:fill="FFFFFF"/>
        </w:rPr>
        <w:t xml:space="preserve"> и инициируете поток сбора информации о пакетах в файл log.db. При успешном подключении сервер можете выполнить некоторые операции над клиентом.</w:t>
      </w:r>
    </w:p>
    <w:p w:rsidR="00602E62" w:rsidRDefault="00602E62" w:rsidP="001662C9">
      <w:pPr>
        <w:spacing w:before="0" w:line="276" w:lineRule="auto"/>
        <w:rPr>
          <w:rFonts w:cs="Times New Roman"/>
          <w:color w:val="000000"/>
          <w:shd w:val="clear" w:color="auto" w:fill="FFFFFF"/>
        </w:rPr>
      </w:pPr>
      <w:r w:rsidRPr="00602E62">
        <w:rPr>
          <w:rFonts w:cs="Times New Roman"/>
          <w:color w:val="000000"/>
          <w:shd w:val="clear" w:color="auto" w:fill="FFFFFF"/>
        </w:rPr>
        <w:t>Алгоритм при нажатии на пункт Get History:</w:t>
      </w:r>
    </w:p>
    <w:p w:rsidR="00602E62" w:rsidRPr="00602E62" w:rsidRDefault="00602E62" w:rsidP="00F556F6">
      <w:pPr>
        <w:pStyle w:val="ae"/>
        <w:numPr>
          <w:ilvl w:val="0"/>
          <w:numId w:val="10"/>
        </w:numPr>
        <w:spacing w:before="0" w:line="276" w:lineRule="auto"/>
        <w:ind w:left="0" w:firstLine="851"/>
        <w:rPr>
          <w:rFonts w:cs="Times New Roman"/>
          <w:color w:val="000000"/>
          <w:shd w:val="clear" w:color="auto" w:fill="FFFFFF"/>
        </w:rPr>
      </w:pPr>
      <w:r w:rsidRPr="00602E62">
        <w:rPr>
          <w:rFonts w:cs="Times New Roman"/>
          <w:color w:val="000000"/>
          <w:shd w:val="clear" w:color="auto" w:fill="FFFFFF"/>
        </w:rPr>
        <w:t>Отправка запроса клиенту;</w:t>
      </w:r>
    </w:p>
    <w:p w:rsidR="00602E62" w:rsidRPr="00602E62" w:rsidRDefault="00602E62" w:rsidP="00F556F6">
      <w:pPr>
        <w:pStyle w:val="ae"/>
        <w:numPr>
          <w:ilvl w:val="0"/>
          <w:numId w:val="10"/>
        </w:numPr>
        <w:spacing w:before="0" w:line="276" w:lineRule="auto"/>
        <w:ind w:left="0" w:firstLine="851"/>
        <w:rPr>
          <w:rFonts w:cs="Times New Roman"/>
          <w:color w:val="000000"/>
          <w:shd w:val="clear" w:color="auto" w:fill="FFFFFF"/>
        </w:rPr>
      </w:pPr>
      <w:r w:rsidRPr="00602E62">
        <w:rPr>
          <w:rFonts w:cs="Times New Roman"/>
          <w:color w:val="000000"/>
          <w:shd w:val="clear" w:color="auto" w:fill="FFFFFF"/>
        </w:rPr>
        <w:t>Клиент отправляет файл log.db серверу;</w:t>
      </w:r>
    </w:p>
    <w:p w:rsidR="00602E62" w:rsidRPr="00602E62" w:rsidRDefault="00602E62" w:rsidP="00F556F6">
      <w:pPr>
        <w:pStyle w:val="ae"/>
        <w:numPr>
          <w:ilvl w:val="0"/>
          <w:numId w:val="10"/>
        </w:numPr>
        <w:spacing w:before="0" w:line="276" w:lineRule="auto"/>
        <w:ind w:left="0" w:firstLine="851"/>
        <w:rPr>
          <w:rFonts w:cs="Times New Roman"/>
          <w:color w:val="000000"/>
          <w:shd w:val="clear" w:color="auto" w:fill="FFFFFF"/>
        </w:rPr>
      </w:pPr>
      <w:r w:rsidRPr="00602E62">
        <w:rPr>
          <w:rFonts w:cs="Times New Roman"/>
          <w:color w:val="000000"/>
          <w:shd w:val="clear" w:color="auto" w:fill="FFFFFF"/>
        </w:rPr>
        <w:t>Сервер принимает файл и выполняет обработку пакетов;</w:t>
      </w:r>
    </w:p>
    <w:p w:rsidR="00602E62" w:rsidRPr="00602E62" w:rsidRDefault="00602E62" w:rsidP="00F556F6">
      <w:pPr>
        <w:pStyle w:val="ae"/>
        <w:numPr>
          <w:ilvl w:val="0"/>
          <w:numId w:val="10"/>
        </w:numPr>
        <w:spacing w:before="0" w:line="276" w:lineRule="auto"/>
        <w:ind w:left="0" w:firstLine="851"/>
        <w:rPr>
          <w:rFonts w:cs="Times New Roman"/>
          <w:color w:val="000000"/>
          <w:shd w:val="clear" w:color="auto" w:fill="FFFFFF"/>
        </w:rPr>
      </w:pPr>
      <w:r w:rsidRPr="00602E62">
        <w:rPr>
          <w:rFonts w:cs="Times New Roman"/>
          <w:color w:val="000000"/>
          <w:shd w:val="clear" w:color="auto" w:fill="FFFFFF"/>
        </w:rPr>
        <w:t>Сервер обновляет интерфейс;</w:t>
      </w:r>
    </w:p>
    <w:p w:rsidR="00602E62" w:rsidRDefault="00602E62" w:rsidP="001662C9">
      <w:pPr>
        <w:spacing w:before="0" w:line="276" w:lineRule="auto"/>
        <w:rPr>
          <w:rFonts w:cs="Times New Roman"/>
          <w:color w:val="000000"/>
          <w:shd w:val="clear" w:color="auto" w:fill="FFFFFF"/>
        </w:rPr>
      </w:pPr>
      <w:r w:rsidRPr="00602E62">
        <w:rPr>
          <w:rFonts w:cs="Times New Roman"/>
          <w:color w:val="000000"/>
          <w:shd w:val="clear" w:color="auto" w:fill="FFFFFF"/>
        </w:rPr>
        <w:t>Алгоритм при нажатии на пункт View:</w:t>
      </w:r>
    </w:p>
    <w:p w:rsidR="00602E62" w:rsidRPr="0035628A" w:rsidRDefault="00602E62" w:rsidP="00F556F6">
      <w:pPr>
        <w:pStyle w:val="ae"/>
        <w:numPr>
          <w:ilvl w:val="0"/>
          <w:numId w:val="11"/>
        </w:numPr>
        <w:spacing w:before="0" w:line="276" w:lineRule="auto"/>
        <w:ind w:left="0" w:firstLine="851"/>
        <w:rPr>
          <w:rFonts w:cs="Times New Roman"/>
          <w:color w:val="000000"/>
          <w:shd w:val="clear" w:color="auto" w:fill="FFFFFF"/>
        </w:rPr>
      </w:pPr>
      <w:r w:rsidRPr="0035628A">
        <w:rPr>
          <w:rFonts w:cs="Times New Roman"/>
          <w:color w:val="000000"/>
          <w:shd w:val="clear" w:color="auto" w:fill="FFFFFF"/>
        </w:rPr>
        <w:t>Отправка запроса клиенту;</w:t>
      </w:r>
    </w:p>
    <w:p w:rsidR="00602E62" w:rsidRPr="0035628A" w:rsidRDefault="00602E62" w:rsidP="00F556F6">
      <w:pPr>
        <w:pStyle w:val="ae"/>
        <w:numPr>
          <w:ilvl w:val="0"/>
          <w:numId w:val="11"/>
        </w:numPr>
        <w:spacing w:before="0" w:line="276" w:lineRule="auto"/>
        <w:ind w:left="0" w:firstLine="851"/>
        <w:rPr>
          <w:rFonts w:cs="Times New Roman"/>
          <w:color w:val="000000"/>
          <w:shd w:val="clear" w:color="auto" w:fill="FFFFFF"/>
        </w:rPr>
      </w:pPr>
      <w:r w:rsidRPr="0035628A">
        <w:rPr>
          <w:rFonts w:cs="Times New Roman"/>
          <w:color w:val="000000"/>
          <w:shd w:val="clear" w:color="auto" w:fill="FFFFFF"/>
        </w:rPr>
        <w:t>Клиент отправляет каждый пакет серверу;</w:t>
      </w:r>
    </w:p>
    <w:p w:rsidR="00602E62" w:rsidRPr="0035628A" w:rsidRDefault="00602E62" w:rsidP="00F556F6">
      <w:pPr>
        <w:pStyle w:val="ae"/>
        <w:numPr>
          <w:ilvl w:val="0"/>
          <w:numId w:val="11"/>
        </w:numPr>
        <w:spacing w:before="0" w:line="276" w:lineRule="auto"/>
        <w:ind w:left="0" w:firstLine="851"/>
        <w:rPr>
          <w:rFonts w:cs="Times New Roman"/>
          <w:color w:val="000000"/>
          <w:shd w:val="clear" w:color="auto" w:fill="FFFFFF"/>
        </w:rPr>
      </w:pPr>
      <w:r w:rsidRPr="0035628A">
        <w:rPr>
          <w:rFonts w:cs="Times New Roman"/>
          <w:color w:val="000000"/>
          <w:shd w:val="clear" w:color="auto" w:fill="FFFFFF"/>
        </w:rPr>
        <w:t>Сервер выполняет обработку пакетов;</w:t>
      </w:r>
    </w:p>
    <w:p w:rsidR="00602E62" w:rsidRPr="0035628A" w:rsidRDefault="00602E62" w:rsidP="00F556F6">
      <w:pPr>
        <w:pStyle w:val="ae"/>
        <w:numPr>
          <w:ilvl w:val="0"/>
          <w:numId w:val="11"/>
        </w:numPr>
        <w:spacing w:before="0" w:line="276" w:lineRule="auto"/>
        <w:ind w:left="0" w:firstLine="851"/>
        <w:rPr>
          <w:rFonts w:cs="Times New Roman"/>
          <w:color w:val="000000"/>
          <w:shd w:val="clear" w:color="auto" w:fill="FFFFFF"/>
        </w:rPr>
      </w:pPr>
      <w:r w:rsidRPr="0035628A">
        <w:rPr>
          <w:rFonts w:cs="Times New Roman"/>
          <w:color w:val="000000"/>
          <w:shd w:val="clear" w:color="auto" w:fill="FFFFFF"/>
        </w:rPr>
        <w:t>Сервер обновляет интерфейс;</w:t>
      </w:r>
    </w:p>
    <w:p w:rsidR="00602E62" w:rsidRDefault="00602E62" w:rsidP="001662C9">
      <w:pPr>
        <w:spacing w:before="0" w:line="276" w:lineRule="auto"/>
        <w:rPr>
          <w:rFonts w:cs="Times New Roman"/>
          <w:color w:val="000000"/>
          <w:shd w:val="clear" w:color="auto" w:fill="FFFFFF"/>
        </w:rPr>
      </w:pPr>
      <w:r w:rsidRPr="00602E62">
        <w:rPr>
          <w:rFonts w:cs="Times New Roman"/>
          <w:color w:val="000000"/>
          <w:shd w:val="clear" w:color="auto" w:fill="FFFFFF"/>
        </w:rPr>
        <w:t>Алгоритм при нажатии на пункт Find:</w:t>
      </w:r>
    </w:p>
    <w:p w:rsidR="00602E62" w:rsidRPr="0035628A" w:rsidRDefault="00602E62" w:rsidP="00F556F6">
      <w:pPr>
        <w:pStyle w:val="ae"/>
        <w:numPr>
          <w:ilvl w:val="0"/>
          <w:numId w:val="12"/>
        </w:numPr>
        <w:spacing w:before="0" w:line="276" w:lineRule="auto"/>
        <w:ind w:left="0" w:firstLine="851"/>
        <w:rPr>
          <w:rFonts w:cs="Times New Roman"/>
          <w:color w:val="000000"/>
          <w:shd w:val="clear" w:color="auto" w:fill="FFFFFF"/>
        </w:rPr>
      </w:pPr>
      <w:r w:rsidRPr="0035628A">
        <w:rPr>
          <w:rFonts w:cs="Times New Roman"/>
          <w:color w:val="000000"/>
          <w:shd w:val="clear" w:color="auto" w:fill="FFFFFF"/>
        </w:rPr>
        <w:t>Вызов стандартного диалогового окна Find;</w:t>
      </w:r>
    </w:p>
    <w:p w:rsidR="00602E62" w:rsidRPr="0035628A" w:rsidRDefault="00602E62" w:rsidP="00F556F6">
      <w:pPr>
        <w:pStyle w:val="ae"/>
        <w:numPr>
          <w:ilvl w:val="0"/>
          <w:numId w:val="12"/>
        </w:numPr>
        <w:spacing w:before="0" w:line="276" w:lineRule="auto"/>
        <w:ind w:left="0" w:firstLine="851"/>
        <w:rPr>
          <w:rFonts w:cs="Times New Roman"/>
        </w:rPr>
      </w:pPr>
      <w:r w:rsidRPr="0035628A">
        <w:rPr>
          <w:rFonts w:cs="Times New Roman"/>
          <w:color w:val="000000"/>
          <w:shd w:val="clear" w:color="auto" w:fill="FFFFFF"/>
        </w:rPr>
        <w:t>Поиск данных согласно запросу;</w:t>
      </w:r>
    </w:p>
    <w:p w:rsidR="0035628A" w:rsidRPr="00320A28" w:rsidRDefault="0035628A" w:rsidP="001662C9">
      <w:pPr>
        <w:spacing w:before="0" w:line="276" w:lineRule="auto"/>
      </w:pPr>
      <w:r>
        <w:t>Диаграммы активности и последовательности представлены в Приложениях В-Г.</w:t>
      </w:r>
    </w:p>
    <w:p w:rsidR="00EB7608" w:rsidRDefault="00EB7608" w:rsidP="00EB7608">
      <w:pPr>
        <w:pStyle w:val="2"/>
      </w:pPr>
      <w:bookmarkStart w:id="20" w:name="_Toc389461540"/>
      <w:r>
        <w:t>2.5 Архитектурное обеспечение</w:t>
      </w:r>
      <w:bookmarkEnd w:id="20"/>
    </w:p>
    <w:p w:rsidR="00534014" w:rsidRDefault="00534014" w:rsidP="001662C9">
      <w:pPr>
        <w:spacing w:before="0" w:line="276" w:lineRule="auto"/>
      </w:pPr>
      <w:bookmarkStart w:id="21" w:name="_Toc389461541"/>
      <w:r>
        <w:t>Для работы приложения потребуются:</w:t>
      </w:r>
    </w:p>
    <w:p w:rsidR="00534014" w:rsidRDefault="00534014" w:rsidP="00F556F6">
      <w:pPr>
        <w:pStyle w:val="ae"/>
        <w:numPr>
          <w:ilvl w:val="0"/>
          <w:numId w:val="2"/>
        </w:numPr>
        <w:spacing w:before="0" w:line="276" w:lineRule="auto"/>
        <w:ind w:left="1418" w:hanging="567"/>
      </w:pPr>
      <w:r>
        <w:t xml:space="preserve">Персональный компьютер под управлением одной из операционных систем семейства </w:t>
      </w:r>
      <w:r w:rsidRPr="00961C90">
        <w:rPr>
          <w:b/>
          <w:lang w:val="en-US"/>
        </w:rPr>
        <w:t>MS</w:t>
      </w:r>
      <w:r w:rsidRPr="00961C90">
        <w:rPr>
          <w:b/>
        </w:rPr>
        <w:t xml:space="preserve"> </w:t>
      </w:r>
      <w:r w:rsidRPr="00961C90">
        <w:rPr>
          <w:b/>
          <w:lang w:val="en-US"/>
        </w:rPr>
        <w:t>Windows</w:t>
      </w:r>
      <w:r w:rsidRPr="00961C90">
        <w:t xml:space="preserve">: </w:t>
      </w:r>
      <w:r w:rsidRPr="00961C90">
        <w:rPr>
          <w:b/>
          <w:lang w:val="en-US"/>
        </w:rPr>
        <w:t>Windows</w:t>
      </w:r>
      <w:r w:rsidRPr="00961C90">
        <w:rPr>
          <w:b/>
        </w:rPr>
        <w:t xml:space="preserve"> </w:t>
      </w:r>
      <w:r w:rsidRPr="00961C90">
        <w:rPr>
          <w:b/>
          <w:lang w:val="en-US"/>
        </w:rPr>
        <w:t>XP</w:t>
      </w:r>
      <w:r w:rsidRPr="00961C90">
        <w:t xml:space="preserve">, </w:t>
      </w:r>
      <w:r w:rsidRPr="00961C90">
        <w:rPr>
          <w:b/>
          <w:lang w:val="en-US"/>
        </w:rPr>
        <w:t>Windows</w:t>
      </w:r>
      <w:r w:rsidRPr="00961C90">
        <w:rPr>
          <w:b/>
        </w:rPr>
        <w:t xml:space="preserve"> </w:t>
      </w:r>
      <w:r w:rsidRPr="00961C90">
        <w:rPr>
          <w:b/>
          <w:lang w:val="en-US"/>
        </w:rPr>
        <w:t>Vista</w:t>
      </w:r>
      <w:r w:rsidRPr="00961C90">
        <w:t xml:space="preserve">, </w:t>
      </w:r>
      <w:r w:rsidRPr="00961C90">
        <w:rPr>
          <w:b/>
          <w:lang w:val="en-US"/>
        </w:rPr>
        <w:t>Windows</w:t>
      </w:r>
      <w:r w:rsidRPr="00961C90">
        <w:rPr>
          <w:b/>
        </w:rPr>
        <w:t xml:space="preserve"> 7</w:t>
      </w:r>
      <w:r w:rsidRPr="00961C90">
        <w:t xml:space="preserve">, </w:t>
      </w:r>
      <w:r w:rsidRPr="00961C90">
        <w:rPr>
          <w:b/>
          <w:lang w:val="en-US"/>
        </w:rPr>
        <w:t>Windows</w:t>
      </w:r>
      <w:r w:rsidRPr="00961C90">
        <w:rPr>
          <w:b/>
        </w:rPr>
        <w:t xml:space="preserve"> 8</w:t>
      </w:r>
      <w:r w:rsidRPr="00961C90">
        <w:t xml:space="preserve">, </w:t>
      </w:r>
      <w:r w:rsidRPr="00961C90">
        <w:rPr>
          <w:b/>
          <w:lang w:val="en-US"/>
        </w:rPr>
        <w:t>Windows</w:t>
      </w:r>
      <w:r w:rsidRPr="00961C90">
        <w:rPr>
          <w:b/>
        </w:rPr>
        <w:t xml:space="preserve"> </w:t>
      </w:r>
      <w:r w:rsidR="00983789" w:rsidRPr="00983789">
        <w:rPr>
          <w:b/>
        </w:rPr>
        <w:t>10</w:t>
      </w:r>
      <w:r w:rsidRPr="00961C90">
        <w:t>;</w:t>
      </w:r>
    </w:p>
    <w:p w:rsidR="00534014" w:rsidRDefault="00534014" w:rsidP="00F556F6">
      <w:pPr>
        <w:pStyle w:val="ae"/>
        <w:numPr>
          <w:ilvl w:val="0"/>
          <w:numId w:val="2"/>
        </w:numPr>
        <w:spacing w:before="0" w:line="276" w:lineRule="auto"/>
        <w:ind w:left="1418" w:hanging="567"/>
      </w:pPr>
      <w:r>
        <w:t>Наличие свободного места на жестком диске не менее 30 МБ;</w:t>
      </w:r>
    </w:p>
    <w:p w:rsidR="00534014" w:rsidRDefault="00534014" w:rsidP="00F556F6">
      <w:pPr>
        <w:pStyle w:val="ae"/>
        <w:numPr>
          <w:ilvl w:val="0"/>
          <w:numId w:val="2"/>
        </w:numPr>
        <w:spacing w:before="0" w:line="276" w:lineRule="auto"/>
        <w:ind w:left="1418" w:hanging="567"/>
      </w:pPr>
      <w:r>
        <w:t>Не менее 30 МБ свободного места в оперативной памяти;</w:t>
      </w:r>
    </w:p>
    <w:p w:rsidR="00534014" w:rsidRDefault="00534014" w:rsidP="00F556F6">
      <w:pPr>
        <w:pStyle w:val="ae"/>
        <w:numPr>
          <w:ilvl w:val="0"/>
          <w:numId w:val="2"/>
        </w:numPr>
        <w:spacing w:before="0" w:line="276" w:lineRule="auto"/>
        <w:ind w:left="1418" w:hanging="567"/>
      </w:pPr>
      <w:r>
        <w:t>Клавиатура, мышь, монитор;</w:t>
      </w:r>
    </w:p>
    <w:p w:rsidR="00534014" w:rsidRDefault="00534014" w:rsidP="001662C9">
      <w:pPr>
        <w:spacing w:before="0" w:line="276" w:lineRule="auto"/>
      </w:pPr>
      <w:r>
        <w:t>Диаграмма развертывания представлена в Приложении Д.</w:t>
      </w:r>
    </w:p>
    <w:p w:rsidR="00EB7608" w:rsidRPr="002343AB" w:rsidRDefault="00EB7608" w:rsidP="00EB7608">
      <w:pPr>
        <w:pStyle w:val="2"/>
      </w:pPr>
      <w:r>
        <w:t>2.6 Информационные структуры</w:t>
      </w:r>
      <w:bookmarkEnd w:id="21"/>
    </w:p>
    <w:p w:rsidR="00952D4B" w:rsidRPr="00952D4B" w:rsidRDefault="002343AB" w:rsidP="001662C9">
      <w:pPr>
        <w:pStyle w:val="af8"/>
        <w:shd w:val="clear" w:color="auto" w:fill="FFFFFF"/>
        <w:spacing w:before="0" w:beforeAutospacing="0" w:after="0" w:afterAutospacing="0" w:line="276" w:lineRule="auto"/>
        <w:ind w:firstLine="851"/>
        <w:rPr>
          <w:sz w:val="28"/>
          <w:szCs w:val="28"/>
        </w:rPr>
      </w:pPr>
      <w:r w:rsidRPr="00952D4B">
        <w:rPr>
          <w:sz w:val="28"/>
          <w:szCs w:val="28"/>
        </w:rPr>
        <w:t xml:space="preserve">Разрабатываемое приложение предназначено для работы с </w:t>
      </w:r>
      <w:r w:rsidR="00952D4B" w:rsidRPr="00952D4B">
        <w:rPr>
          <w:sz w:val="28"/>
          <w:szCs w:val="28"/>
          <w:lang w:val="en-US"/>
        </w:rPr>
        <w:t>HTTP</w:t>
      </w:r>
      <w:r w:rsidR="00952D4B" w:rsidRPr="00952D4B">
        <w:rPr>
          <w:sz w:val="28"/>
          <w:szCs w:val="28"/>
        </w:rPr>
        <w:t xml:space="preserve"> трафиком</w:t>
      </w:r>
      <w:r w:rsidRPr="00952D4B">
        <w:rPr>
          <w:sz w:val="28"/>
          <w:szCs w:val="28"/>
        </w:rPr>
        <w:t xml:space="preserve">, следовательно, для работы </w:t>
      </w:r>
      <w:r w:rsidR="001C3362" w:rsidRPr="00952D4B">
        <w:rPr>
          <w:sz w:val="28"/>
          <w:szCs w:val="28"/>
        </w:rPr>
        <w:t>программы</w:t>
      </w:r>
      <w:r w:rsidRPr="00952D4B">
        <w:rPr>
          <w:sz w:val="28"/>
          <w:szCs w:val="28"/>
        </w:rPr>
        <w:t xml:space="preserve"> требуется знать их структуру. </w:t>
      </w:r>
      <w:r w:rsidR="00952D4B" w:rsidRPr="00952D4B">
        <w:rPr>
          <w:sz w:val="28"/>
          <w:szCs w:val="28"/>
        </w:rPr>
        <w:t>Каждое HTTP-сообщение состоит из трёх частей, которые передаются в следующем порядке:</w:t>
      </w:r>
    </w:p>
    <w:p w:rsidR="00952D4B" w:rsidRPr="00952D4B" w:rsidRDefault="00952D4B" w:rsidP="00F556F6">
      <w:pPr>
        <w:numPr>
          <w:ilvl w:val="0"/>
          <w:numId w:val="13"/>
        </w:numPr>
        <w:shd w:val="clear" w:color="auto" w:fill="FFFFFF"/>
        <w:spacing w:before="0" w:line="276" w:lineRule="auto"/>
        <w:ind w:left="0" w:firstLine="851"/>
        <w:jc w:val="left"/>
        <w:rPr>
          <w:rFonts w:cs="Times New Roman"/>
        </w:rPr>
      </w:pPr>
      <w:r w:rsidRPr="00952D4B">
        <w:rPr>
          <w:rFonts w:cs="Times New Roman"/>
        </w:rPr>
        <w:t>Стартовая строка — определяет тип сообщения;</w:t>
      </w:r>
    </w:p>
    <w:p w:rsidR="00952D4B" w:rsidRPr="00952D4B" w:rsidRDefault="00952D4B" w:rsidP="00F556F6">
      <w:pPr>
        <w:numPr>
          <w:ilvl w:val="0"/>
          <w:numId w:val="13"/>
        </w:numPr>
        <w:shd w:val="clear" w:color="auto" w:fill="FFFFFF"/>
        <w:spacing w:before="0" w:line="276" w:lineRule="auto"/>
        <w:ind w:left="0" w:firstLine="851"/>
        <w:jc w:val="left"/>
        <w:rPr>
          <w:rFonts w:cs="Times New Roman"/>
        </w:rPr>
      </w:pPr>
      <w:r w:rsidRPr="00952D4B">
        <w:rPr>
          <w:rFonts w:cs="Times New Roman"/>
        </w:rPr>
        <w:t>Заголовки — характеризуют тело сообщения, параметры передачи и прочие сведения;</w:t>
      </w:r>
    </w:p>
    <w:p w:rsidR="00952D4B" w:rsidRPr="00952D4B" w:rsidRDefault="00952D4B" w:rsidP="00F556F6">
      <w:pPr>
        <w:pStyle w:val="af8"/>
        <w:numPr>
          <w:ilvl w:val="0"/>
          <w:numId w:val="13"/>
        </w:numPr>
        <w:shd w:val="clear" w:color="auto" w:fill="FFFFFF"/>
        <w:spacing w:before="0" w:beforeAutospacing="0" w:after="0" w:afterAutospacing="0" w:line="276" w:lineRule="auto"/>
        <w:ind w:left="0" w:firstLine="851"/>
        <w:rPr>
          <w:sz w:val="28"/>
          <w:szCs w:val="28"/>
        </w:rPr>
      </w:pPr>
      <w:r w:rsidRPr="00952D4B">
        <w:rPr>
          <w:sz w:val="28"/>
          <w:szCs w:val="28"/>
        </w:rPr>
        <w:lastRenderedPageBreak/>
        <w:t>Тело сообщения — непосредственно данные сообщения.</w:t>
      </w:r>
    </w:p>
    <w:p w:rsidR="0035628A" w:rsidRPr="00952D4B" w:rsidRDefault="0035628A" w:rsidP="001662C9">
      <w:pPr>
        <w:pStyle w:val="af8"/>
        <w:shd w:val="clear" w:color="auto" w:fill="FFFFFF"/>
        <w:spacing w:before="0" w:beforeAutospacing="0" w:after="0" w:afterAutospacing="0" w:line="276" w:lineRule="auto"/>
        <w:ind w:firstLine="851"/>
        <w:rPr>
          <w:sz w:val="28"/>
          <w:szCs w:val="28"/>
        </w:rPr>
      </w:pPr>
      <w:r w:rsidRPr="00952D4B">
        <w:rPr>
          <w:sz w:val="28"/>
          <w:szCs w:val="28"/>
        </w:rPr>
        <w:t>Заголовки и тело сообщения могут отсутствовать, но стартовая строка является обязательным элементом, так как указывает на тип запроса/ответа. Исключением является версия 0.9 протокола, у которой сообщение запроса содержит только стартовую строку, а сообщения ответа только тело сообщения.</w:t>
      </w:r>
    </w:p>
    <w:p w:rsidR="0035628A" w:rsidRPr="00952D4B" w:rsidRDefault="0035628A" w:rsidP="001662C9">
      <w:pPr>
        <w:pStyle w:val="af8"/>
        <w:shd w:val="clear" w:color="auto" w:fill="FFFFFF"/>
        <w:spacing w:before="0" w:beforeAutospacing="0" w:after="0" w:afterAutospacing="0" w:line="276" w:lineRule="auto"/>
        <w:ind w:firstLine="851"/>
        <w:rPr>
          <w:sz w:val="28"/>
          <w:szCs w:val="28"/>
        </w:rPr>
      </w:pPr>
      <w:r w:rsidRPr="00952D4B">
        <w:rPr>
          <w:sz w:val="28"/>
          <w:szCs w:val="28"/>
        </w:rPr>
        <w:t>Стартовые строки различаются для запроса и ответа. Строка запроса выглядит так:</w:t>
      </w:r>
      <w:r w:rsidR="00952D4B" w:rsidRPr="00952D4B">
        <w:rPr>
          <w:sz w:val="28"/>
          <w:szCs w:val="28"/>
        </w:rPr>
        <w:t xml:space="preserve"> </w:t>
      </w:r>
      <w:r w:rsidRPr="00952D4B">
        <w:rPr>
          <w:rStyle w:val="HTML1"/>
          <w:rFonts w:ascii="Times New Roman" w:hAnsi="Times New Roman" w:cs="Times New Roman"/>
          <w:sz w:val="28"/>
          <w:szCs w:val="28"/>
        </w:rPr>
        <w:t>Метод URI HTTP/Версия</w:t>
      </w:r>
      <w:r w:rsidR="00952D4B" w:rsidRPr="00952D4B">
        <w:rPr>
          <w:sz w:val="28"/>
          <w:szCs w:val="28"/>
        </w:rPr>
        <w:t>, где</w:t>
      </w:r>
    </w:p>
    <w:p w:rsidR="0035628A" w:rsidRPr="00952D4B" w:rsidRDefault="0035628A" w:rsidP="00F556F6">
      <w:pPr>
        <w:numPr>
          <w:ilvl w:val="0"/>
          <w:numId w:val="14"/>
        </w:numPr>
        <w:shd w:val="clear" w:color="auto" w:fill="FFFFFF"/>
        <w:spacing w:before="0" w:line="276" w:lineRule="auto"/>
        <w:ind w:left="0" w:firstLine="851"/>
        <w:jc w:val="left"/>
        <w:rPr>
          <w:rFonts w:cs="Times New Roman"/>
        </w:rPr>
      </w:pPr>
      <w:r w:rsidRPr="00952D4B">
        <w:rPr>
          <w:rFonts w:cs="Times New Roman"/>
        </w:rPr>
        <w:t xml:space="preserve">Метод — название запроса, одно слово заглавными буквами. </w:t>
      </w:r>
    </w:p>
    <w:p w:rsidR="0035628A" w:rsidRPr="00952D4B" w:rsidRDefault="007E65C5" w:rsidP="00F556F6">
      <w:pPr>
        <w:numPr>
          <w:ilvl w:val="0"/>
          <w:numId w:val="14"/>
        </w:numPr>
        <w:shd w:val="clear" w:color="auto" w:fill="FFFFFF"/>
        <w:spacing w:before="0" w:line="276" w:lineRule="auto"/>
        <w:ind w:left="0" w:firstLine="851"/>
        <w:jc w:val="left"/>
        <w:rPr>
          <w:rFonts w:cs="Times New Roman"/>
        </w:rPr>
      </w:pPr>
      <w:hyperlink r:id="rId27" w:tooltip="URI" w:history="1">
        <w:r w:rsidR="0035628A" w:rsidRPr="00952D4B">
          <w:rPr>
            <w:rStyle w:val="af2"/>
            <w:rFonts w:cs="Times New Roman"/>
            <w:color w:val="auto"/>
            <w:u w:val="none"/>
          </w:rPr>
          <w:t>URI</w:t>
        </w:r>
      </w:hyperlink>
      <w:r w:rsidR="0035628A" w:rsidRPr="00952D4B">
        <w:rPr>
          <w:rStyle w:val="apple-converted-space"/>
          <w:rFonts w:cs="Times New Roman"/>
        </w:rPr>
        <w:t> </w:t>
      </w:r>
      <w:r w:rsidR="0035628A" w:rsidRPr="00952D4B">
        <w:rPr>
          <w:rFonts w:cs="Times New Roman"/>
        </w:rPr>
        <w:t>определяет путь к запрашиваемому документу.</w:t>
      </w:r>
    </w:p>
    <w:p w:rsidR="0035628A" w:rsidRPr="00952D4B" w:rsidRDefault="0035628A" w:rsidP="00F556F6">
      <w:pPr>
        <w:numPr>
          <w:ilvl w:val="0"/>
          <w:numId w:val="14"/>
        </w:numPr>
        <w:shd w:val="clear" w:color="auto" w:fill="FFFFFF"/>
        <w:spacing w:before="0" w:line="276" w:lineRule="auto"/>
        <w:ind w:left="0" w:firstLine="851"/>
        <w:jc w:val="left"/>
        <w:rPr>
          <w:rFonts w:cs="Times New Roman"/>
        </w:rPr>
      </w:pPr>
      <w:r w:rsidRPr="00952D4B">
        <w:rPr>
          <w:rFonts w:cs="Times New Roman"/>
        </w:rPr>
        <w:t>Версия  — пара разделённых точкой</w:t>
      </w:r>
      <w:r w:rsidRPr="00952D4B">
        <w:rPr>
          <w:rStyle w:val="apple-converted-space"/>
          <w:rFonts w:cs="Times New Roman"/>
        </w:rPr>
        <w:t> </w:t>
      </w:r>
      <w:hyperlink r:id="rId28" w:tooltip="Арабские цифры" w:history="1">
        <w:r w:rsidRPr="00952D4B">
          <w:rPr>
            <w:rStyle w:val="af2"/>
            <w:rFonts w:cs="Times New Roman"/>
            <w:color w:val="auto"/>
            <w:u w:val="none"/>
          </w:rPr>
          <w:t>цифр</w:t>
        </w:r>
      </w:hyperlink>
      <w:r w:rsidRPr="00952D4B">
        <w:rPr>
          <w:rFonts w:cs="Times New Roman"/>
        </w:rPr>
        <w:t>. Например:</w:t>
      </w:r>
      <w:r w:rsidRPr="00952D4B">
        <w:rPr>
          <w:rStyle w:val="apple-converted-space"/>
          <w:rFonts w:cs="Times New Roman"/>
        </w:rPr>
        <w:t> </w:t>
      </w:r>
      <w:r w:rsidRPr="00952D4B">
        <w:rPr>
          <w:rStyle w:val="HTML1"/>
          <w:rFonts w:ascii="Times New Roman" w:eastAsiaTheme="minorEastAsia" w:hAnsi="Times New Roman" w:cs="Times New Roman"/>
          <w:sz w:val="28"/>
          <w:szCs w:val="28"/>
        </w:rPr>
        <w:t>1.0</w:t>
      </w:r>
    </w:p>
    <w:p w:rsidR="0035628A" w:rsidRPr="00952D4B" w:rsidRDefault="0035628A" w:rsidP="001662C9">
      <w:pPr>
        <w:pStyle w:val="af8"/>
        <w:shd w:val="clear" w:color="auto" w:fill="FFFFFF"/>
        <w:spacing w:before="0" w:beforeAutospacing="0" w:after="0" w:afterAutospacing="0" w:line="276" w:lineRule="auto"/>
        <w:ind w:firstLine="851"/>
        <w:rPr>
          <w:sz w:val="28"/>
          <w:szCs w:val="28"/>
        </w:rPr>
      </w:pPr>
      <w:r w:rsidRPr="00952D4B">
        <w:rPr>
          <w:sz w:val="28"/>
          <w:szCs w:val="28"/>
        </w:rPr>
        <w:t>Чтобы запросить страницу данной статьи, клиент должен передать строку (задан всего один заголовок):</w:t>
      </w:r>
    </w:p>
    <w:p w:rsidR="00952D4B" w:rsidRPr="00952D4B" w:rsidRDefault="00952D4B" w:rsidP="001662C9">
      <w:pPr>
        <w:pStyle w:val="af8"/>
        <w:shd w:val="clear" w:color="auto" w:fill="FFFFFF"/>
        <w:spacing w:before="0" w:beforeAutospacing="0" w:after="0" w:afterAutospacing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52D4B">
        <w:rPr>
          <w:rFonts w:ascii="Courier New" w:hAnsi="Courier New" w:cs="Courier New"/>
          <w:sz w:val="20"/>
          <w:szCs w:val="20"/>
          <w:lang w:val="en-US"/>
        </w:rPr>
        <w:t>GET /wiki/HTTP HTTP/1.0</w:t>
      </w:r>
    </w:p>
    <w:p w:rsidR="00952D4B" w:rsidRPr="00D519AC" w:rsidRDefault="00952D4B" w:rsidP="001662C9">
      <w:pPr>
        <w:pStyle w:val="af8"/>
        <w:shd w:val="clear" w:color="auto" w:fill="FFFFFF"/>
        <w:spacing w:before="0" w:beforeAutospacing="0" w:after="0" w:afterAutospacing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52D4B">
        <w:rPr>
          <w:rFonts w:ascii="Courier New" w:hAnsi="Courier New" w:cs="Courier New"/>
          <w:sz w:val="20"/>
          <w:szCs w:val="20"/>
          <w:lang w:val="en-US"/>
        </w:rPr>
        <w:t>Host: ru.wikipedia.org</w:t>
      </w:r>
    </w:p>
    <w:p w:rsidR="0035628A" w:rsidRDefault="0035628A" w:rsidP="001662C9">
      <w:pPr>
        <w:pStyle w:val="af8"/>
        <w:shd w:val="clear" w:color="auto" w:fill="FFFFFF"/>
        <w:spacing w:before="0" w:beforeAutospacing="0" w:after="0" w:afterAutospacing="0" w:line="276" w:lineRule="auto"/>
        <w:ind w:firstLine="851"/>
        <w:rPr>
          <w:sz w:val="28"/>
          <w:szCs w:val="28"/>
        </w:rPr>
      </w:pPr>
      <w:r w:rsidRPr="00952D4B">
        <w:rPr>
          <w:sz w:val="28"/>
          <w:szCs w:val="28"/>
        </w:rPr>
        <w:t>Стартовая строка ответа сервера имеет следующий формат:</w:t>
      </w:r>
      <w:r w:rsidRPr="00952D4B">
        <w:rPr>
          <w:rStyle w:val="apple-converted-space"/>
          <w:sz w:val="28"/>
          <w:szCs w:val="28"/>
        </w:rPr>
        <w:t> </w:t>
      </w:r>
      <w:r w:rsidRPr="00952D4B">
        <w:rPr>
          <w:rStyle w:val="HTML1"/>
          <w:rFonts w:ascii="Times New Roman" w:hAnsi="Times New Roman" w:cs="Times New Roman"/>
          <w:sz w:val="28"/>
          <w:szCs w:val="28"/>
        </w:rPr>
        <w:t>HTTP/Версия КодСостояния Пояснение</w:t>
      </w:r>
      <w:r w:rsidRPr="00952D4B">
        <w:rPr>
          <w:sz w:val="28"/>
          <w:szCs w:val="28"/>
        </w:rPr>
        <w:t>, где:</w:t>
      </w:r>
    </w:p>
    <w:p w:rsidR="001423FE" w:rsidRPr="00952D4B" w:rsidRDefault="001423FE" w:rsidP="001662C9">
      <w:pPr>
        <w:pStyle w:val="af8"/>
        <w:shd w:val="clear" w:color="auto" w:fill="FFFFFF"/>
        <w:spacing w:before="0" w:beforeAutospacing="0" w:after="0" w:afterAutospacing="0" w:line="276" w:lineRule="auto"/>
        <w:ind w:firstLine="851"/>
        <w:rPr>
          <w:sz w:val="28"/>
          <w:szCs w:val="28"/>
        </w:rPr>
      </w:pPr>
    </w:p>
    <w:p w:rsidR="0035628A" w:rsidRPr="00952D4B" w:rsidRDefault="0035628A" w:rsidP="00F556F6">
      <w:pPr>
        <w:numPr>
          <w:ilvl w:val="0"/>
          <w:numId w:val="15"/>
        </w:numPr>
        <w:shd w:val="clear" w:color="auto" w:fill="FFFFFF"/>
        <w:spacing w:before="0" w:line="276" w:lineRule="auto"/>
        <w:ind w:left="0" w:firstLine="851"/>
        <w:jc w:val="left"/>
        <w:rPr>
          <w:rFonts w:cs="Times New Roman"/>
        </w:rPr>
      </w:pPr>
      <w:r w:rsidRPr="00952D4B">
        <w:rPr>
          <w:rFonts w:cs="Times New Roman"/>
        </w:rPr>
        <w:t>Версия — пара разделённых точкой цифр как в запросе.</w:t>
      </w:r>
    </w:p>
    <w:p w:rsidR="0035628A" w:rsidRPr="00952D4B" w:rsidRDefault="0035628A" w:rsidP="00F556F6">
      <w:pPr>
        <w:numPr>
          <w:ilvl w:val="0"/>
          <w:numId w:val="15"/>
        </w:numPr>
        <w:shd w:val="clear" w:color="auto" w:fill="FFFFFF"/>
        <w:spacing w:before="0" w:line="276" w:lineRule="auto"/>
        <w:ind w:left="0" w:firstLine="851"/>
        <w:jc w:val="left"/>
        <w:rPr>
          <w:rFonts w:cs="Times New Roman"/>
        </w:rPr>
      </w:pPr>
      <w:r w:rsidRPr="00952D4B">
        <w:rPr>
          <w:rFonts w:cs="Times New Roman"/>
        </w:rPr>
        <w:t>Код состояния  — три цифры. По</w:t>
      </w:r>
      <w:r w:rsidRPr="00952D4B">
        <w:rPr>
          <w:rStyle w:val="apple-converted-space"/>
          <w:rFonts w:cs="Times New Roman"/>
        </w:rPr>
        <w:t> </w:t>
      </w:r>
      <w:hyperlink r:id="rId29" w:anchor=".D0.92.D0.B7.D0.B0.D0.B8.D0.BC.D0.BE.D0.B4.D0.B5.D0.B9.D1.81.D1.82.D0.B2.D0.B8.D0.B5_.D1.81_.D0.B2.D0.B5.D0.B1-.D1.81.D0.B5.D1.80.D0.B2.D0.B5.D1.80.D0.BE.D0.BC_.28HTTP.29" w:tooltip="Код ответа" w:history="1">
        <w:r w:rsidRPr="00952D4B">
          <w:rPr>
            <w:rStyle w:val="af2"/>
            <w:rFonts w:cs="Times New Roman"/>
            <w:color w:val="auto"/>
            <w:u w:val="none"/>
          </w:rPr>
          <w:t>коду состояния</w:t>
        </w:r>
      </w:hyperlink>
      <w:r w:rsidRPr="00952D4B">
        <w:rPr>
          <w:rStyle w:val="apple-converted-space"/>
          <w:rFonts w:cs="Times New Roman"/>
        </w:rPr>
        <w:t> </w:t>
      </w:r>
      <w:r w:rsidRPr="00952D4B">
        <w:rPr>
          <w:rFonts w:cs="Times New Roman"/>
        </w:rPr>
        <w:t>определяется дальнейшее содержимое сообщения и поведение клиента.</w:t>
      </w:r>
    </w:p>
    <w:p w:rsidR="0035628A" w:rsidRPr="00952D4B" w:rsidRDefault="0035628A" w:rsidP="00F556F6">
      <w:pPr>
        <w:numPr>
          <w:ilvl w:val="0"/>
          <w:numId w:val="15"/>
        </w:numPr>
        <w:shd w:val="clear" w:color="auto" w:fill="FFFFFF"/>
        <w:spacing w:before="0" w:line="276" w:lineRule="auto"/>
        <w:ind w:left="0" w:firstLine="851"/>
        <w:jc w:val="left"/>
        <w:rPr>
          <w:rFonts w:cs="Times New Roman"/>
        </w:rPr>
      </w:pPr>
      <w:r w:rsidRPr="00952D4B">
        <w:rPr>
          <w:rFonts w:cs="Times New Roman"/>
        </w:rPr>
        <w:t>Пояснение  — текстовое короткое пояснение к коду ответа для пользователя. Никак не влияет на сообщение и является необязательным.</w:t>
      </w:r>
    </w:p>
    <w:p w:rsidR="0035628A" w:rsidRPr="00952D4B" w:rsidRDefault="0035628A" w:rsidP="001662C9">
      <w:pPr>
        <w:pStyle w:val="af8"/>
        <w:shd w:val="clear" w:color="auto" w:fill="FFFFFF"/>
        <w:spacing w:before="0" w:beforeAutospacing="0" w:after="0" w:afterAutospacing="0" w:line="276" w:lineRule="auto"/>
        <w:ind w:firstLine="851"/>
        <w:rPr>
          <w:sz w:val="28"/>
          <w:szCs w:val="28"/>
        </w:rPr>
      </w:pPr>
      <w:r w:rsidRPr="00952D4B">
        <w:rPr>
          <w:sz w:val="28"/>
          <w:szCs w:val="28"/>
        </w:rPr>
        <w:t>Например, стартовая строка ответа сервера на предыдущий запрос может выглядеть так:</w:t>
      </w:r>
    </w:p>
    <w:p w:rsidR="001423FE" w:rsidRDefault="00952D4B" w:rsidP="001662C9">
      <w:pPr>
        <w:spacing w:before="0" w:line="276" w:lineRule="auto"/>
        <w:jc w:val="left"/>
        <w:rPr>
          <w:rFonts w:ascii="Courier New" w:hAnsi="Courier New" w:cs="Courier New"/>
          <w:sz w:val="20"/>
        </w:rPr>
      </w:pPr>
      <w:r w:rsidRPr="00952D4B">
        <w:rPr>
          <w:rFonts w:ascii="Courier New" w:hAnsi="Courier New" w:cs="Courier New"/>
          <w:sz w:val="20"/>
          <w:lang w:val="en-US"/>
        </w:rPr>
        <w:t>HTTP</w:t>
      </w:r>
      <w:r w:rsidRPr="00D519AC">
        <w:rPr>
          <w:rFonts w:ascii="Courier New" w:hAnsi="Courier New" w:cs="Courier New"/>
          <w:sz w:val="20"/>
        </w:rPr>
        <w:t xml:space="preserve">/1.0 200 </w:t>
      </w:r>
      <w:r w:rsidRPr="00952D4B">
        <w:rPr>
          <w:rFonts w:ascii="Courier New" w:hAnsi="Courier New" w:cs="Courier New"/>
          <w:sz w:val="20"/>
          <w:lang w:val="en-US"/>
        </w:rPr>
        <w:t>OK</w:t>
      </w:r>
    </w:p>
    <w:p w:rsidR="001423FE" w:rsidRDefault="001423FE" w:rsidP="001423FE">
      <w:r>
        <w:br w:type="page"/>
      </w:r>
    </w:p>
    <w:p w:rsidR="00C92A84" w:rsidRDefault="00AB5E6A" w:rsidP="00C92A84">
      <w:pPr>
        <w:pStyle w:val="1"/>
      </w:pPr>
      <w:bookmarkStart w:id="22" w:name="_Toc389461542"/>
      <w:r>
        <w:lastRenderedPageBreak/>
        <w:t xml:space="preserve">3 </w:t>
      </w:r>
      <w:r w:rsidR="006122A1">
        <w:t>ПРОГРАММНАЯ РЕАЛИЗАЦИЯ</w:t>
      </w:r>
      <w:bookmarkEnd w:id="22"/>
    </w:p>
    <w:p w:rsidR="00AB5E6A" w:rsidRDefault="00AB5E6A" w:rsidP="00AB5E6A">
      <w:pPr>
        <w:pStyle w:val="2"/>
      </w:pPr>
      <w:bookmarkStart w:id="23" w:name="_Toc389461543"/>
      <w:r>
        <w:t>3.1 Детальная реализация функциональных частей программного обеспечения</w:t>
      </w:r>
      <w:bookmarkEnd w:id="23"/>
    </w:p>
    <w:p w:rsidR="00AB5E6A" w:rsidRDefault="00AB5E6A" w:rsidP="00AB5E6A">
      <w:pPr>
        <w:pStyle w:val="3"/>
      </w:pPr>
      <w:bookmarkStart w:id="24" w:name="_Toc389461544"/>
      <w:r>
        <w:t>3.1.1 Реализация функциональной части</w:t>
      </w:r>
      <w:bookmarkEnd w:id="24"/>
    </w:p>
    <w:p w:rsidR="009A4CEB" w:rsidRDefault="00EE739F" w:rsidP="001662C9">
      <w:pPr>
        <w:spacing w:before="0" w:line="276" w:lineRule="auto"/>
      </w:pPr>
      <w:r>
        <w:t xml:space="preserve">В ходе разработки клиентского приложения был разработан класс </w:t>
      </w:r>
      <w:r w:rsidRPr="00EE739F">
        <w:rPr>
          <w:rFonts w:cs="Times New Roman"/>
          <w:highlight w:val="white"/>
        </w:rPr>
        <w:t>Sniffer</w:t>
      </w:r>
      <w:r>
        <w:t>. Ниже приведены основные методы данного класса:</w:t>
      </w:r>
    </w:p>
    <w:p w:rsidR="00EE739F" w:rsidRPr="00EE739F" w:rsidRDefault="00EE739F" w:rsidP="00F556F6">
      <w:pPr>
        <w:pStyle w:val="ae"/>
        <w:numPr>
          <w:ilvl w:val="0"/>
          <w:numId w:val="22"/>
        </w:numPr>
        <w:autoSpaceDE w:val="0"/>
        <w:autoSpaceDN w:val="0"/>
        <w:adjustRightInd w:val="0"/>
        <w:spacing w:before="0" w:line="276" w:lineRule="auto"/>
        <w:jc w:val="left"/>
        <w:rPr>
          <w:rFonts w:cs="Times New Roman"/>
          <w:highlight w:val="white"/>
        </w:rPr>
      </w:pPr>
      <w:r w:rsidRPr="00EE739F">
        <w:rPr>
          <w:rFonts w:cs="Times New Roman"/>
          <w:highlight w:val="white"/>
        </w:rPr>
        <w:t>void Start() – запускает три потока и инициализирует сырой сокет;</w:t>
      </w:r>
    </w:p>
    <w:p w:rsidR="00EE739F" w:rsidRPr="00EE739F" w:rsidRDefault="00EE739F" w:rsidP="00F556F6">
      <w:pPr>
        <w:pStyle w:val="ae"/>
        <w:numPr>
          <w:ilvl w:val="0"/>
          <w:numId w:val="22"/>
        </w:numPr>
        <w:autoSpaceDE w:val="0"/>
        <w:autoSpaceDN w:val="0"/>
        <w:adjustRightInd w:val="0"/>
        <w:spacing w:before="0" w:line="276" w:lineRule="auto"/>
        <w:jc w:val="left"/>
        <w:rPr>
          <w:rFonts w:cs="Times New Roman"/>
          <w:highlight w:val="white"/>
        </w:rPr>
      </w:pPr>
      <w:r w:rsidRPr="00EE739F">
        <w:rPr>
          <w:rFonts w:cs="Times New Roman"/>
          <w:highlight w:val="white"/>
        </w:rPr>
        <w:t xml:space="preserve">void setTCPPort(UINT port) – устанавливает значение </w:t>
      </w:r>
      <w:r w:rsidRPr="00EE739F">
        <w:rPr>
          <w:rFonts w:cs="Times New Roman"/>
          <w:highlight w:val="white"/>
          <w:lang w:val="en-US"/>
        </w:rPr>
        <w:t>TCP</w:t>
      </w:r>
      <w:r w:rsidRPr="00EE739F">
        <w:rPr>
          <w:rFonts w:cs="Times New Roman"/>
          <w:highlight w:val="white"/>
        </w:rPr>
        <w:t xml:space="preserve"> порта;</w:t>
      </w:r>
    </w:p>
    <w:p w:rsidR="00EE739F" w:rsidRPr="00EE739F" w:rsidRDefault="00EE739F" w:rsidP="00F556F6">
      <w:pPr>
        <w:pStyle w:val="ae"/>
        <w:numPr>
          <w:ilvl w:val="0"/>
          <w:numId w:val="22"/>
        </w:numPr>
        <w:autoSpaceDE w:val="0"/>
        <w:autoSpaceDN w:val="0"/>
        <w:adjustRightInd w:val="0"/>
        <w:spacing w:before="0" w:line="276" w:lineRule="auto"/>
        <w:jc w:val="left"/>
        <w:rPr>
          <w:rFonts w:cs="Times New Roman"/>
          <w:highlight w:val="white"/>
        </w:rPr>
      </w:pPr>
      <w:r w:rsidRPr="00EE739F">
        <w:rPr>
          <w:rFonts w:cs="Times New Roman"/>
          <w:highlight w:val="white"/>
          <w:lang w:val="en-US"/>
        </w:rPr>
        <w:t>void</w:t>
      </w:r>
      <w:r w:rsidRPr="00EE739F">
        <w:rPr>
          <w:rFonts w:cs="Times New Roman"/>
          <w:highlight w:val="white"/>
        </w:rPr>
        <w:t xml:space="preserve"> </w:t>
      </w:r>
      <w:r w:rsidRPr="00EE739F">
        <w:rPr>
          <w:rFonts w:cs="Times New Roman"/>
          <w:highlight w:val="white"/>
          <w:lang w:val="en-US"/>
        </w:rPr>
        <w:t>setUDPPort</w:t>
      </w:r>
      <w:r w:rsidRPr="00EE739F">
        <w:rPr>
          <w:rFonts w:cs="Times New Roman"/>
          <w:highlight w:val="white"/>
        </w:rPr>
        <w:t>(</w:t>
      </w:r>
      <w:r w:rsidRPr="00EE739F">
        <w:rPr>
          <w:rFonts w:cs="Times New Roman"/>
          <w:highlight w:val="white"/>
          <w:lang w:val="en-US"/>
        </w:rPr>
        <w:t>UINT</w:t>
      </w:r>
      <w:r w:rsidRPr="00EE739F">
        <w:rPr>
          <w:rFonts w:cs="Times New Roman"/>
          <w:highlight w:val="white"/>
        </w:rPr>
        <w:t xml:space="preserve"> </w:t>
      </w:r>
      <w:r w:rsidRPr="00EE739F">
        <w:rPr>
          <w:rFonts w:cs="Times New Roman"/>
          <w:highlight w:val="white"/>
          <w:lang w:val="en-US"/>
        </w:rPr>
        <w:t>port</w:t>
      </w:r>
      <w:r w:rsidRPr="00EE739F">
        <w:rPr>
          <w:rFonts w:cs="Times New Roman"/>
          <w:highlight w:val="white"/>
        </w:rPr>
        <w:t xml:space="preserve">) – устанавливает значение </w:t>
      </w:r>
      <w:r w:rsidRPr="00EE739F">
        <w:rPr>
          <w:rFonts w:cs="Times New Roman"/>
          <w:highlight w:val="white"/>
          <w:lang w:val="en-US"/>
        </w:rPr>
        <w:t>UDP</w:t>
      </w:r>
      <w:r w:rsidRPr="00EE739F">
        <w:rPr>
          <w:rFonts w:cs="Times New Roman"/>
          <w:highlight w:val="white"/>
        </w:rPr>
        <w:t xml:space="preserve"> порта;</w:t>
      </w:r>
    </w:p>
    <w:p w:rsidR="00EE739F" w:rsidRPr="00EE739F" w:rsidRDefault="00EE739F" w:rsidP="00F556F6">
      <w:pPr>
        <w:pStyle w:val="ae"/>
        <w:numPr>
          <w:ilvl w:val="0"/>
          <w:numId w:val="22"/>
        </w:numPr>
        <w:autoSpaceDE w:val="0"/>
        <w:autoSpaceDN w:val="0"/>
        <w:adjustRightInd w:val="0"/>
        <w:spacing w:before="0" w:line="276" w:lineRule="auto"/>
        <w:jc w:val="left"/>
        <w:rPr>
          <w:rFonts w:cs="Times New Roman"/>
          <w:highlight w:val="white"/>
        </w:rPr>
      </w:pPr>
      <w:r w:rsidRPr="00EE739F">
        <w:rPr>
          <w:rFonts w:cs="Times New Roman"/>
          <w:highlight w:val="white"/>
        </w:rPr>
        <w:t>void Stop() – закрывает потоки и сокет;</w:t>
      </w:r>
    </w:p>
    <w:p w:rsidR="00EE739F" w:rsidRPr="00A1511B" w:rsidRDefault="00EE739F" w:rsidP="00F556F6">
      <w:pPr>
        <w:pStyle w:val="ae"/>
        <w:numPr>
          <w:ilvl w:val="0"/>
          <w:numId w:val="22"/>
        </w:numPr>
        <w:autoSpaceDE w:val="0"/>
        <w:autoSpaceDN w:val="0"/>
        <w:adjustRightInd w:val="0"/>
        <w:spacing w:before="0" w:line="276" w:lineRule="auto"/>
        <w:jc w:val="left"/>
        <w:rPr>
          <w:rFonts w:cs="Times New Roman"/>
          <w:highlight w:val="white"/>
        </w:rPr>
      </w:pPr>
      <w:r w:rsidRPr="00EE739F">
        <w:rPr>
          <w:rFonts w:cs="Times New Roman"/>
          <w:color w:val="000000"/>
          <w:highlight w:val="white"/>
        </w:rPr>
        <w:t>функция Worker() – принимает и записывает</w:t>
      </w:r>
      <w:r w:rsidR="004F75C0">
        <w:rPr>
          <w:rFonts w:cs="Times New Roman"/>
          <w:color w:val="000000"/>
          <w:highlight w:val="white"/>
        </w:rPr>
        <w:t xml:space="preserve"> или отправляет</w:t>
      </w:r>
      <w:r w:rsidRPr="00EE739F">
        <w:rPr>
          <w:rFonts w:cs="Times New Roman"/>
          <w:color w:val="000000"/>
          <w:highlight w:val="white"/>
        </w:rPr>
        <w:t xml:space="preserve"> пакеты</w:t>
      </w:r>
      <w:r w:rsidR="00A1511B">
        <w:rPr>
          <w:rFonts w:cs="Times New Roman"/>
          <w:color w:val="000000"/>
          <w:highlight w:val="white"/>
        </w:rPr>
        <w:t>;</w:t>
      </w:r>
    </w:p>
    <w:p w:rsidR="00A1511B" w:rsidRPr="00A1511B" w:rsidRDefault="00A1511B" w:rsidP="00F556F6">
      <w:pPr>
        <w:pStyle w:val="ae"/>
        <w:numPr>
          <w:ilvl w:val="0"/>
          <w:numId w:val="22"/>
        </w:numPr>
        <w:autoSpaceDE w:val="0"/>
        <w:autoSpaceDN w:val="0"/>
        <w:adjustRightInd w:val="0"/>
        <w:spacing w:before="0" w:line="276" w:lineRule="auto"/>
        <w:jc w:val="left"/>
        <w:rPr>
          <w:rFonts w:cs="Times New Roman"/>
          <w:sz w:val="36"/>
          <w:highlight w:val="white"/>
        </w:rPr>
      </w:pPr>
      <w:r w:rsidRPr="00A1511B">
        <w:rPr>
          <w:rFonts w:cs="Times New Roman"/>
          <w:highlight w:val="white"/>
          <w:lang w:val="en-US"/>
        </w:rPr>
        <w:t>bool</w:t>
      </w:r>
      <w:r w:rsidRPr="00A1511B">
        <w:rPr>
          <w:rFonts w:cs="Times New Roman"/>
          <w:highlight w:val="white"/>
        </w:rPr>
        <w:t xml:space="preserve"> </w:t>
      </w:r>
      <w:r w:rsidRPr="00A1511B">
        <w:rPr>
          <w:rFonts w:cs="Times New Roman"/>
          <w:highlight w:val="white"/>
          <w:lang w:val="en-US"/>
        </w:rPr>
        <w:t>isRunning</w:t>
      </w:r>
      <w:r w:rsidRPr="00A1511B">
        <w:rPr>
          <w:rFonts w:cs="Times New Roman"/>
          <w:highlight w:val="white"/>
        </w:rPr>
        <w:t>()</w:t>
      </w:r>
      <w:r w:rsidRPr="00A1511B">
        <w:rPr>
          <w:rFonts w:ascii="Courier New" w:hAnsi="Courier New" w:cs="Courier New"/>
          <w:sz w:val="22"/>
          <w:highlight w:val="white"/>
        </w:rPr>
        <w:t>{</w:t>
      </w:r>
      <w:r w:rsidRPr="00A1511B">
        <w:rPr>
          <w:rFonts w:ascii="Courier New" w:hAnsi="Courier New" w:cs="Courier New"/>
          <w:sz w:val="22"/>
          <w:highlight w:val="white"/>
          <w:lang w:val="en-US"/>
        </w:rPr>
        <w:t>return</w:t>
      </w:r>
      <w:r w:rsidRPr="00A1511B">
        <w:rPr>
          <w:rFonts w:ascii="Courier New" w:hAnsi="Courier New" w:cs="Courier New"/>
          <w:sz w:val="22"/>
          <w:highlight w:val="white"/>
        </w:rPr>
        <w:t xml:space="preserve"> </w:t>
      </w:r>
      <w:r w:rsidRPr="00A1511B">
        <w:rPr>
          <w:rFonts w:ascii="Courier New" w:hAnsi="Courier New" w:cs="Courier New"/>
          <w:sz w:val="22"/>
          <w:highlight w:val="white"/>
          <w:lang w:val="en-US"/>
        </w:rPr>
        <w:t>state</w:t>
      </w:r>
      <w:r w:rsidRPr="00A1511B">
        <w:rPr>
          <w:rFonts w:ascii="Courier New" w:hAnsi="Courier New" w:cs="Courier New"/>
          <w:sz w:val="22"/>
          <w:highlight w:val="white"/>
        </w:rPr>
        <w:t>;}</w:t>
      </w:r>
      <w:r>
        <w:rPr>
          <w:rFonts w:ascii="Courier New" w:hAnsi="Courier New" w:cs="Courier New"/>
          <w:sz w:val="22"/>
          <w:highlight w:val="white"/>
        </w:rPr>
        <w:t xml:space="preserve"> </w:t>
      </w:r>
      <w:r w:rsidRPr="00A1511B">
        <w:rPr>
          <w:rFonts w:cs="Times New Roman"/>
          <w:highlight w:val="white"/>
        </w:rPr>
        <w:t>– пров</w:t>
      </w:r>
      <w:r>
        <w:rPr>
          <w:rFonts w:cs="Times New Roman"/>
          <w:highlight w:val="white"/>
        </w:rPr>
        <w:t>е</w:t>
      </w:r>
      <w:r w:rsidRPr="00A1511B">
        <w:rPr>
          <w:rFonts w:cs="Times New Roman"/>
          <w:highlight w:val="white"/>
        </w:rPr>
        <w:t>ряет, был ли запущен сниффер, чтобы потоки не создавались повторно.</w:t>
      </w:r>
    </w:p>
    <w:p w:rsidR="00D838B1" w:rsidRPr="00D838B1" w:rsidRDefault="00D838B1" w:rsidP="00D838B1">
      <w:pPr>
        <w:rPr>
          <w:b/>
        </w:rPr>
      </w:pPr>
      <w:r>
        <w:rPr>
          <w:b/>
        </w:rPr>
        <w:t>Листинг 3.1</w:t>
      </w:r>
      <w:r w:rsidRPr="00D838B1">
        <w:rPr>
          <w:b/>
        </w:rPr>
        <w:t xml:space="preserve"> – </w:t>
      </w:r>
      <w:r>
        <w:rPr>
          <w:b/>
        </w:rPr>
        <w:t>запуск сниффера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011"/>
      </w:tblGrid>
      <w:tr w:rsidR="00D838B1" w:rsidRPr="00D4113C" w:rsidTr="00D838B1">
        <w:trPr>
          <w:trHeight w:val="2030"/>
        </w:trPr>
        <w:tc>
          <w:tcPr>
            <w:tcW w:w="8011" w:type="dxa"/>
          </w:tcPr>
          <w:p w:rsidR="00D838B1" w:rsidRPr="00D838B1" w:rsidRDefault="00D838B1" w:rsidP="00F556F6">
            <w:pPr>
              <w:pStyle w:val="ae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D838B1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>void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</w:t>
            </w:r>
            <w:r w:rsidRPr="00D838B1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</w:rPr>
              <w:t>Sniffer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::Start()</w:t>
            </w:r>
          </w:p>
          <w:p w:rsidR="00D838B1" w:rsidRPr="00D838B1" w:rsidRDefault="00D838B1" w:rsidP="00F556F6">
            <w:pPr>
              <w:pStyle w:val="ae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{</w:t>
            </w:r>
          </w:p>
          <w:p w:rsidR="00D838B1" w:rsidRPr="00D838B1" w:rsidRDefault="00D838B1" w:rsidP="00F556F6">
            <w:pPr>
              <w:pStyle w:val="ae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state = </w:t>
            </w:r>
            <w:r w:rsidRPr="00D838B1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>true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;</w:t>
            </w:r>
          </w:p>
          <w:p w:rsidR="00D838B1" w:rsidRPr="00D838B1" w:rsidRDefault="00D838B1" w:rsidP="00F556F6">
            <w:pPr>
              <w:pStyle w:val="ae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Init();</w:t>
            </w:r>
          </w:p>
          <w:p w:rsidR="00D838B1" w:rsidRPr="00D838B1" w:rsidRDefault="00D838B1" w:rsidP="00F556F6">
            <w:pPr>
              <w:pStyle w:val="ae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udp = </w:t>
            </w:r>
            <w:r w:rsidRPr="00D838B1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new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D838B1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thread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(&amp;</w:t>
            </w:r>
            <w:r w:rsidRPr="00D838B1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Sniffer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::UDPListener,</w:t>
            </w:r>
            <w:r w:rsidRPr="00D838B1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this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);</w:t>
            </w:r>
          </w:p>
          <w:p w:rsidR="00D838B1" w:rsidRPr="00D838B1" w:rsidRDefault="00D838B1" w:rsidP="00F556F6">
            <w:pPr>
              <w:pStyle w:val="ae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tcp = </w:t>
            </w:r>
            <w:r w:rsidRPr="00D838B1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new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D838B1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thread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(&amp;</w:t>
            </w:r>
            <w:r w:rsidRPr="00D838B1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Sniffer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::TCPListener,</w:t>
            </w:r>
            <w:r w:rsidRPr="00D838B1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this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);</w:t>
            </w:r>
          </w:p>
          <w:p w:rsidR="00D838B1" w:rsidRPr="00D838B1" w:rsidRDefault="00D838B1" w:rsidP="00F556F6">
            <w:pPr>
              <w:pStyle w:val="ae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worker = </w:t>
            </w:r>
            <w:r w:rsidRPr="00D838B1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new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D838B1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thread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(&amp;</w:t>
            </w:r>
            <w:r w:rsidRPr="00D838B1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Sniffer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::Worker,</w:t>
            </w:r>
            <w:r w:rsidRPr="00D838B1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this</w:t>
            </w:r>
            <w:r w:rsidRPr="00D838B1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);</w:t>
            </w:r>
          </w:p>
          <w:p w:rsidR="00D838B1" w:rsidRPr="00D4113C" w:rsidRDefault="00D838B1" w:rsidP="00F556F6">
            <w:pPr>
              <w:pStyle w:val="af7"/>
              <w:numPr>
                <w:ilvl w:val="0"/>
                <w:numId w:val="17"/>
              </w:numPr>
              <w:ind w:left="1168" w:hanging="567"/>
            </w:pPr>
            <w:r w:rsidRPr="00D838B1">
              <w:rPr>
                <w:rFonts w:cs="Courier New"/>
                <w:color w:val="000000"/>
                <w:szCs w:val="19"/>
                <w:highlight w:val="white"/>
              </w:rPr>
              <w:t>}</w:t>
            </w:r>
          </w:p>
        </w:tc>
      </w:tr>
    </w:tbl>
    <w:p w:rsidR="00D838B1" w:rsidRDefault="00D838B1" w:rsidP="00D838B1">
      <w:pPr>
        <w:rPr>
          <w:b/>
        </w:rPr>
      </w:pPr>
      <w:r w:rsidRPr="00E17F6A">
        <w:rPr>
          <w:b/>
        </w:rPr>
        <w:t>Листинг 3.2</w:t>
      </w:r>
      <w:r>
        <w:rPr>
          <w:b/>
        </w:rPr>
        <w:t xml:space="preserve"> – </w:t>
      </w:r>
      <w:r w:rsidRPr="00D838B1">
        <w:rPr>
          <w:rFonts w:cs="Times New Roman"/>
          <w:b/>
          <w:highlight w:val="white"/>
        </w:rPr>
        <w:t>устан</w:t>
      </w:r>
      <w:r w:rsidR="004F75C0">
        <w:rPr>
          <w:rFonts w:cs="Times New Roman"/>
          <w:b/>
          <w:highlight w:val="white"/>
        </w:rPr>
        <w:t>овка</w:t>
      </w:r>
      <w:r w:rsidRPr="00D838B1">
        <w:rPr>
          <w:rFonts w:cs="Times New Roman"/>
          <w:b/>
          <w:highlight w:val="white"/>
        </w:rPr>
        <w:t xml:space="preserve"> значение </w:t>
      </w:r>
      <w:r w:rsidRPr="00D838B1">
        <w:rPr>
          <w:rFonts w:cs="Times New Roman"/>
          <w:b/>
          <w:highlight w:val="white"/>
          <w:lang w:val="en-US"/>
        </w:rPr>
        <w:t>TCP</w:t>
      </w:r>
      <w:r w:rsidRPr="00D838B1">
        <w:rPr>
          <w:rFonts w:cs="Times New Roman"/>
          <w:b/>
          <w:highlight w:val="white"/>
        </w:rPr>
        <w:t xml:space="preserve"> порта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011"/>
      </w:tblGrid>
      <w:tr w:rsidR="00D838B1" w:rsidRPr="00983789" w:rsidTr="00D838B1">
        <w:trPr>
          <w:trHeight w:val="464"/>
        </w:trPr>
        <w:tc>
          <w:tcPr>
            <w:tcW w:w="8011" w:type="dxa"/>
          </w:tcPr>
          <w:p w:rsidR="00D838B1" w:rsidRPr="00D838B1" w:rsidRDefault="00D838B1" w:rsidP="00F556F6">
            <w:pPr>
              <w:pStyle w:val="af7"/>
              <w:numPr>
                <w:ilvl w:val="0"/>
                <w:numId w:val="18"/>
              </w:numPr>
              <w:spacing w:before="120"/>
              <w:ind w:left="1168" w:hanging="567"/>
              <w:rPr>
                <w:rFonts w:cs="Courier New"/>
              </w:rPr>
            </w:pPr>
            <w:r w:rsidRPr="00D838B1">
              <w:rPr>
                <w:rFonts w:cs="Courier New"/>
                <w:color w:val="0000FF"/>
                <w:szCs w:val="19"/>
                <w:highlight w:val="white"/>
              </w:rPr>
              <w:t>void</w:t>
            </w:r>
            <w:r w:rsidRPr="00D838B1">
              <w:rPr>
                <w:rFonts w:cs="Courier New"/>
                <w:color w:val="000000"/>
                <w:szCs w:val="19"/>
                <w:highlight w:val="white"/>
              </w:rPr>
              <w:t xml:space="preserve"> setTCPPort(</w:t>
            </w:r>
            <w:r w:rsidRPr="00D838B1">
              <w:rPr>
                <w:rFonts w:cs="Courier New"/>
                <w:color w:val="2B91AF"/>
                <w:szCs w:val="19"/>
                <w:highlight w:val="white"/>
              </w:rPr>
              <w:t>UINT</w:t>
            </w:r>
            <w:r w:rsidRPr="00D838B1">
              <w:rPr>
                <w:rFonts w:cs="Courier New"/>
                <w:color w:val="000000"/>
                <w:szCs w:val="19"/>
                <w:highlight w:val="white"/>
              </w:rPr>
              <w:t xml:space="preserve"> </w:t>
            </w:r>
            <w:r w:rsidRPr="00D838B1">
              <w:rPr>
                <w:rFonts w:cs="Courier New"/>
                <w:color w:val="808080"/>
                <w:szCs w:val="19"/>
                <w:highlight w:val="white"/>
              </w:rPr>
              <w:t>port</w:t>
            </w:r>
            <w:r w:rsidRPr="00D838B1">
              <w:rPr>
                <w:rFonts w:cs="Courier New"/>
                <w:color w:val="000000"/>
                <w:szCs w:val="19"/>
                <w:highlight w:val="white"/>
              </w:rPr>
              <w:t xml:space="preserve">){tcp_port = </w:t>
            </w:r>
            <w:r w:rsidRPr="00D838B1">
              <w:rPr>
                <w:rFonts w:cs="Courier New"/>
                <w:color w:val="808080"/>
                <w:szCs w:val="19"/>
                <w:highlight w:val="white"/>
              </w:rPr>
              <w:t>port</w:t>
            </w:r>
            <w:r w:rsidRPr="00D838B1">
              <w:rPr>
                <w:rFonts w:cs="Courier New"/>
                <w:color w:val="000000"/>
                <w:szCs w:val="19"/>
                <w:highlight w:val="white"/>
              </w:rPr>
              <w:t>;}</w:t>
            </w:r>
          </w:p>
        </w:tc>
      </w:tr>
    </w:tbl>
    <w:p w:rsidR="004F75C0" w:rsidRPr="004F75C0" w:rsidRDefault="004F75C0" w:rsidP="004F75C0">
      <w:pPr>
        <w:rPr>
          <w:b/>
        </w:rPr>
      </w:pPr>
      <w:r>
        <w:rPr>
          <w:b/>
        </w:rPr>
        <w:t>Листинг</w:t>
      </w:r>
      <w:r w:rsidRPr="004F75C0">
        <w:rPr>
          <w:b/>
        </w:rPr>
        <w:t xml:space="preserve"> 3.</w:t>
      </w:r>
      <w:r>
        <w:rPr>
          <w:b/>
        </w:rPr>
        <w:t>3</w:t>
      </w:r>
      <w:r w:rsidRPr="004F75C0">
        <w:rPr>
          <w:b/>
        </w:rPr>
        <w:t xml:space="preserve"> – </w:t>
      </w:r>
      <w:r>
        <w:rPr>
          <w:rFonts w:cs="Times New Roman"/>
          <w:b/>
          <w:highlight w:val="white"/>
        </w:rPr>
        <w:t>установка</w:t>
      </w:r>
      <w:r w:rsidRPr="004F75C0">
        <w:rPr>
          <w:rFonts w:cs="Times New Roman"/>
          <w:b/>
          <w:highlight w:val="white"/>
        </w:rPr>
        <w:t xml:space="preserve"> </w:t>
      </w:r>
      <w:r w:rsidRPr="00D838B1">
        <w:rPr>
          <w:rFonts w:cs="Times New Roman"/>
          <w:b/>
          <w:highlight w:val="white"/>
        </w:rPr>
        <w:t>значение</w:t>
      </w:r>
      <w:r w:rsidRPr="004F75C0">
        <w:rPr>
          <w:rFonts w:cs="Times New Roman"/>
          <w:b/>
          <w:highlight w:val="white"/>
        </w:rPr>
        <w:t xml:space="preserve"> </w:t>
      </w:r>
      <w:r>
        <w:rPr>
          <w:rFonts w:cs="Times New Roman"/>
          <w:b/>
          <w:highlight w:val="white"/>
          <w:lang w:val="en-US"/>
        </w:rPr>
        <w:t>UD</w:t>
      </w:r>
      <w:r w:rsidRPr="00D838B1">
        <w:rPr>
          <w:rFonts w:cs="Times New Roman"/>
          <w:b/>
          <w:highlight w:val="white"/>
          <w:lang w:val="en-US"/>
        </w:rPr>
        <w:t>P</w:t>
      </w:r>
      <w:r w:rsidRPr="004F75C0">
        <w:rPr>
          <w:rFonts w:cs="Times New Roman"/>
          <w:b/>
          <w:highlight w:val="white"/>
        </w:rPr>
        <w:t xml:space="preserve"> </w:t>
      </w:r>
      <w:r w:rsidRPr="00D838B1">
        <w:rPr>
          <w:rFonts w:cs="Times New Roman"/>
          <w:b/>
          <w:highlight w:val="white"/>
        </w:rPr>
        <w:t>порта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011"/>
      </w:tblGrid>
      <w:tr w:rsidR="004F75C0" w:rsidRPr="00983789" w:rsidTr="00DF209A">
        <w:trPr>
          <w:trHeight w:val="464"/>
        </w:trPr>
        <w:tc>
          <w:tcPr>
            <w:tcW w:w="8011" w:type="dxa"/>
          </w:tcPr>
          <w:p w:rsidR="004F75C0" w:rsidRPr="004F75C0" w:rsidRDefault="004F75C0" w:rsidP="00F556F6">
            <w:pPr>
              <w:pStyle w:val="af7"/>
              <w:numPr>
                <w:ilvl w:val="0"/>
                <w:numId w:val="19"/>
              </w:numPr>
              <w:spacing w:before="120"/>
              <w:ind w:left="1168" w:hanging="567"/>
              <w:rPr>
                <w:rFonts w:cs="Courier New"/>
              </w:rPr>
            </w:pPr>
            <w:r w:rsidRPr="004F75C0">
              <w:rPr>
                <w:rFonts w:cs="Courier New"/>
                <w:color w:val="0000FF"/>
                <w:szCs w:val="19"/>
                <w:highlight w:val="white"/>
              </w:rPr>
              <w:t>void</w:t>
            </w:r>
            <w:r w:rsidRPr="004F75C0">
              <w:rPr>
                <w:rFonts w:cs="Courier New"/>
                <w:color w:val="000000"/>
                <w:szCs w:val="19"/>
                <w:highlight w:val="white"/>
              </w:rPr>
              <w:t xml:space="preserve"> setUDPPort(</w:t>
            </w:r>
            <w:r w:rsidRPr="004F75C0">
              <w:rPr>
                <w:rFonts w:cs="Courier New"/>
                <w:color w:val="2B91AF"/>
                <w:szCs w:val="19"/>
                <w:highlight w:val="white"/>
              </w:rPr>
              <w:t>UINT</w:t>
            </w:r>
            <w:r w:rsidRPr="004F75C0">
              <w:rPr>
                <w:rFonts w:cs="Courier New"/>
                <w:color w:val="000000"/>
                <w:szCs w:val="19"/>
                <w:highlight w:val="white"/>
              </w:rPr>
              <w:t xml:space="preserve"> </w:t>
            </w:r>
            <w:r w:rsidRPr="004F75C0">
              <w:rPr>
                <w:rFonts w:cs="Courier New"/>
                <w:color w:val="808080"/>
                <w:szCs w:val="19"/>
                <w:highlight w:val="white"/>
              </w:rPr>
              <w:t>port</w:t>
            </w:r>
            <w:r w:rsidRPr="004F75C0">
              <w:rPr>
                <w:rFonts w:cs="Courier New"/>
                <w:color w:val="000000"/>
                <w:szCs w:val="19"/>
                <w:highlight w:val="white"/>
              </w:rPr>
              <w:t xml:space="preserve">){udp_port = </w:t>
            </w:r>
            <w:r w:rsidRPr="004F75C0">
              <w:rPr>
                <w:rFonts w:cs="Courier New"/>
                <w:color w:val="808080"/>
                <w:szCs w:val="19"/>
                <w:highlight w:val="white"/>
              </w:rPr>
              <w:t>port</w:t>
            </w:r>
            <w:r w:rsidRPr="004F75C0">
              <w:rPr>
                <w:rFonts w:cs="Courier New"/>
                <w:color w:val="000000"/>
                <w:szCs w:val="19"/>
                <w:highlight w:val="white"/>
              </w:rPr>
              <w:t>;}</w:t>
            </w:r>
          </w:p>
        </w:tc>
      </w:tr>
    </w:tbl>
    <w:p w:rsidR="004F75C0" w:rsidRPr="004F75C0" w:rsidRDefault="004F75C0" w:rsidP="004F75C0">
      <w:pPr>
        <w:rPr>
          <w:b/>
        </w:rPr>
      </w:pPr>
      <w:r w:rsidRPr="00E17F6A">
        <w:rPr>
          <w:b/>
        </w:rPr>
        <w:t>Листинг</w:t>
      </w:r>
      <w:r w:rsidRPr="004F75C0">
        <w:rPr>
          <w:b/>
        </w:rPr>
        <w:t xml:space="preserve"> 3.</w:t>
      </w:r>
      <w:r>
        <w:rPr>
          <w:b/>
        </w:rPr>
        <w:t>4</w:t>
      </w:r>
      <w:r w:rsidRPr="004F75C0">
        <w:rPr>
          <w:b/>
        </w:rPr>
        <w:t xml:space="preserve"> – </w:t>
      </w:r>
      <w:r w:rsidRPr="004F75C0">
        <w:rPr>
          <w:rFonts w:cs="Times New Roman"/>
          <w:b/>
          <w:highlight w:val="white"/>
        </w:rPr>
        <w:t>закры</w:t>
      </w:r>
      <w:r>
        <w:rPr>
          <w:rFonts w:cs="Times New Roman"/>
          <w:b/>
          <w:highlight w:val="white"/>
        </w:rPr>
        <w:t>тие</w:t>
      </w:r>
      <w:r w:rsidRPr="004F75C0">
        <w:rPr>
          <w:rFonts w:cs="Times New Roman"/>
          <w:b/>
          <w:highlight w:val="white"/>
        </w:rPr>
        <w:t xml:space="preserve"> </w:t>
      </w:r>
      <w:r>
        <w:rPr>
          <w:rFonts w:cs="Times New Roman"/>
          <w:b/>
          <w:highlight w:val="white"/>
        </w:rPr>
        <w:t>потоков</w:t>
      </w:r>
      <w:r w:rsidRPr="004F75C0">
        <w:rPr>
          <w:rFonts w:cs="Times New Roman"/>
          <w:b/>
          <w:highlight w:val="white"/>
        </w:rPr>
        <w:t xml:space="preserve"> и сокет</w:t>
      </w:r>
      <w:r>
        <w:rPr>
          <w:rFonts w:cs="Times New Roman"/>
          <w:b/>
        </w:rPr>
        <w:t>а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011"/>
      </w:tblGrid>
      <w:tr w:rsidR="004F75C0" w:rsidRPr="004F75C0" w:rsidTr="004F75C0">
        <w:trPr>
          <w:trHeight w:val="3144"/>
        </w:trPr>
        <w:tc>
          <w:tcPr>
            <w:tcW w:w="8011" w:type="dxa"/>
          </w:tcPr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void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Sniffer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::Stop()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{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state =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false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lock.lock();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TerminateThread(udp-&gt;native_handle(),0);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TerminateThread(tcp-&gt;native_handle(),0);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TerminateThread(worker-&gt;native_handle(),0);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closesocket(tcpsocket);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closesocket(udpsocket);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udp = tcp = worker =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nullptr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Close();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lock.unlock();</w:t>
            </w:r>
          </w:p>
          <w:p w:rsidR="004F75C0" w:rsidRPr="004F75C0" w:rsidRDefault="004F75C0" w:rsidP="00F556F6">
            <w:pPr>
              <w:pStyle w:val="ae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120" w:line="240" w:lineRule="auto"/>
              <w:ind w:left="1168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}</w:t>
            </w:r>
          </w:p>
        </w:tc>
      </w:tr>
    </w:tbl>
    <w:p w:rsidR="004F75C0" w:rsidRPr="004F75C0" w:rsidRDefault="004F75C0" w:rsidP="004F75C0">
      <w:pPr>
        <w:rPr>
          <w:b/>
          <w:lang w:val="en-US"/>
        </w:rPr>
      </w:pPr>
      <w:r w:rsidRPr="00E17F6A">
        <w:rPr>
          <w:b/>
        </w:rPr>
        <w:lastRenderedPageBreak/>
        <w:t>Листинг</w:t>
      </w:r>
      <w:r w:rsidRPr="004F75C0">
        <w:rPr>
          <w:b/>
          <w:lang w:val="en-US"/>
        </w:rPr>
        <w:t xml:space="preserve"> 3.</w:t>
      </w:r>
      <w:r>
        <w:rPr>
          <w:b/>
          <w:lang w:val="en-US"/>
        </w:rPr>
        <w:t>5</w:t>
      </w:r>
      <w:r w:rsidRPr="004F75C0">
        <w:rPr>
          <w:b/>
          <w:lang w:val="en-US"/>
        </w:rPr>
        <w:t xml:space="preserve"> – </w:t>
      </w:r>
      <w:r>
        <w:rPr>
          <w:rFonts w:cs="Times New Roman"/>
          <w:b/>
        </w:rPr>
        <w:t>работа с пакетами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011"/>
      </w:tblGrid>
      <w:tr w:rsidR="004F75C0" w:rsidRPr="004F75C0" w:rsidTr="00DF209A">
        <w:trPr>
          <w:trHeight w:val="3144"/>
        </w:trPr>
        <w:tc>
          <w:tcPr>
            <w:tcW w:w="8011" w:type="dxa"/>
          </w:tcPr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void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Sniffer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::Worker()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{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while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(state)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{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</w:rPr>
              <w:t xml:space="preserve">    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PACKET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*pack = GetPacket();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(!pack)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continue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lock.lock();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  for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UINT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i = 0; i &lt; writers.size() ; i++){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519AC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   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try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{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writers[i]-&gt;Write(pack);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}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   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catch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(...)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{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      writers.erase(writers.begin() + i);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   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i--;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}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}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     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delete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pack;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lock.unlock();</w:t>
            </w:r>
          </w:p>
          <w:p w:rsidR="004F75C0" w:rsidRPr="00A1511B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}</w:t>
            </w:r>
          </w:p>
          <w:p w:rsidR="004F75C0" w:rsidRPr="004F75C0" w:rsidRDefault="004F75C0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}</w:t>
            </w:r>
          </w:p>
        </w:tc>
      </w:tr>
    </w:tbl>
    <w:p w:rsidR="004F75C0" w:rsidRDefault="00A1511B" w:rsidP="004F75C0">
      <w:pPr>
        <w:rPr>
          <w:rFonts w:cs="Times New Roman"/>
          <w:color w:val="000000"/>
          <w:szCs w:val="19"/>
        </w:rPr>
      </w:pPr>
      <w:r w:rsidRPr="00A1511B">
        <w:t>Сниффер</w:t>
      </w:r>
      <w:r>
        <w:t xml:space="preserve"> использует дополнительный класс </w:t>
      </w:r>
      <w:r w:rsidRPr="00A1511B">
        <w:rPr>
          <w:rFonts w:cs="Times New Roman"/>
          <w:color w:val="000000"/>
          <w:szCs w:val="19"/>
          <w:highlight w:val="white"/>
        </w:rPr>
        <w:t>PacketWriter</w:t>
      </w:r>
      <w:r>
        <w:rPr>
          <w:rFonts w:cs="Times New Roman"/>
          <w:color w:val="000000"/>
          <w:szCs w:val="19"/>
        </w:rPr>
        <w:t>, объекты которого выполняют запись принятых пакетов в файл либо отправку их на сервер.</w:t>
      </w:r>
    </w:p>
    <w:p w:rsidR="00A1511B" w:rsidRPr="004F75C0" w:rsidRDefault="00A1511B" w:rsidP="00A1511B">
      <w:pPr>
        <w:rPr>
          <w:b/>
          <w:lang w:val="en-US"/>
        </w:rPr>
      </w:pPr>
      <w:r w:rsidRPr="00E17F6A">
        <w:rPr>
          <w:b/>
        </w:rPr>
        <w:t>Листинг</w:t>
      </w:r>
      <w:r w:rsidRPr="004F75C0">
        <w:rPr>
          <w:b/>
          <w:lang w:val="en-US"/>
        </w:rPr>
        <w:t xml:space="preserve"> 3.</w:t>
      </w:r>
      <w:r>
        <w:rPr>
          <w:b/>
        </w:rPr>
        <w:t>6</w:t>
      </w:r>
      <w:r w:rsidRPr="004F75C0">
        <w:rPr>
          <w:b/>
          <w:lang w:val="en-US"/>
        </w:rPr>
        <w:t xml:space="preserve"> – </w:t>
      </w:r>
      <w:r>
        <w:rPr>
          <w:rFonts w:cs="Times New Roman"/>
          <w:b/>
        </w:rPr>
        <w:t>запись данных в файл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011"/>
      </w:tblGrid>
      <w:tr w:rsidR="00A1511B" w:rsidRPr="004F75C0" w:rsidTr="00A1511B">
        <w:trPr>
          <w:trHeight w:val="2884"/>
        </w:trPr>
        <w:tc>
          <w:tcPr>
            <w:tcW w:w="8011" w:type="dxa"/>
          </w:tcPr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void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PacketFileWriter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::Write(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const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PACKET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*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{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 xml:space="preserve">   FILE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*fout = fopen(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"log.db"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,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"ab+"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fwrite((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char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*)&amp;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-&gt;ip,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sizeof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IPV4_HDR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),1,fout);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fwrite((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char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*)&amp;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-&gt;tcp,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sizeof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TCP_HDR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),1,fout);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fwrite((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char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*)&amp;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-&gt;time,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sizeof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time_t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),1,fout);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int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n = 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-&gt;headers.size();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fwrite((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char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*)&amp;n,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sizeof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int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),1,fout);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for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int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i = 0; i &lt; 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-&gt;headers.size(); i++)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fwrite(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-&gt;headers[i].c_str(),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-&gt;headers[i].size(),1,fout);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fclose(fout);</w:t>
            </w:r>
          </w:p>
          <w:p w:rsidR="00A1511B" w:rsidRPr="004F75C0" w:rsidRDefault="00A1511B" w:rsidP="00F556F6">
            <w:pPr>
              <w:pStyle w:val="ae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}</w:t>
            </w:r>
          </w:p>
        </w:tc>
      </w:tr>
    </w:tbl>
    <w:p w:rsidR="00A1511B" w:rsidRPr="004F75C0" w:rsidRDefault="00A1511B" w:rsidP="00A1511B">
      <w:pPr>
        <w:rPr>
          <w:b/>
          <w:lang w:val="en-US"/>
        </w:rPr>
      </w:pPr>
      <w:r w:rsidRPr="00E17F6A">
        <w:rPr>
          <w:b/>
        </w:rPr>
        <w:t>Листинг</w:t>
      </w:r>
      <w:r w:rsidRPr="004F75C0">
        <w:rPr>
          <w:b/>
          <w:lang w:val="en-US"/>
        </w:rPr>
        <w:t xml:space="preserve"> 3.</w:t>
      </w:r>
      <w:r>
        <w:rPr>
          <w:b/>
        </w:rPr>
        <w:t>7</w:t>
      </w:r>
      <w:r w:rsidRPr="004F75C0">
        <w:rPr>
          <w:b/>
          <w:lang w:val="en-US"/>
        </w:rPr>
        <w:t xml:space="preserve"> – </w:t>
      </w:r>
      <w:r>
        <w:rPr>
          <w:rFonts w:cs="Times New Roman"/>
          <w:b/>
        </w:rPr>
        <w:t>передача данных на сервер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011"/>
      </w:tblGrid>
      <w:tr w:rsidR="00A1511B" w:rsidRPr="004F75C0" w:rsidTr="00A1511B">
        <w:trPr>
          <w:trHeight w:val="1407"/>
        </w:trPr>
        <w:tc>
          <w:tcPr>
            <w:tcW w:w="8011" w:type="dxa"/>
          </w:tcPr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void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PacketTCPWriter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::Write(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const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PACKET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*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{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char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dummy;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send(s,(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char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*)&amp;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-&gt;ip,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sizeof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IPV4_HDR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),0))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recv(s,&amp;dummy,1,0))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send(s,(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char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*)&amp;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-&gt;tcp,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sizeof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TCP_HDR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),0))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recv(s,&amp;dummy,1,0))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send(s,(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char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*)&amp;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-&gt;time,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sizeof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A1511B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time_t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),0))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recv(s,&amp;dummy,1,0))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int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n = 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-&gt;headers.size();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lastRenderedPageBreak/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send(s,(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char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*)&amp;n,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sizeof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int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),0))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recv(s,&amp;dummy,1,0))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for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int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i = 0; i &lt; 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-&gt;headers.size(); i++){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send(s,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-&gt;headers[i].c_str(),</w:t>
            </w:r>
            <w:r w:rsidRPr="00A1511B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-&gt;headers[i].length()+1,0))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if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</w:t>
            </w:r>
            <w:r w:rsidRPr="00A1511B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SOCKET_ERROR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== recv(s,&amp;dummy,1,0)) </w:t>
            </w:r>
            <w:r w:rsidRPr="00A1511B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throw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"Error"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A1511B" w:rsidRPr="00A1511B" w:rsidRDefault="00A1511B" w:rsidP="00F556F6">
            <w:pPr>
              <w:pStyle w:val="ae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A1511B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}</w:t>
            </w:r>
          </w:p>
        </w:tc>
      </w:tr>
    </w:tbl>
    <w:p w:rsidR="00A1511B" w:rsidRDefault="00DF209A" w:rsidP="004F75C0">
      <w:pPr>
        <w:rPr>
          <w:rFonts w:cs="Times New Roman"/>
          <w:color w:val="000000"/>
          <w:szCs w:val="19"/>
        </w:rPr>
      </w:pPr>
      <w:r>
        <w:lastRenderedPageBreak/>
        <w:t xml:space="preserve">В ходе разработки серверного приложения был разработан класс </w:t>
      </w:r>
      <w:r w:rsidRPr="00DF209A">
        <w:rPr>
          <w:rFonts w:cs="Times New Roman"/>
          <w:szCs w:val="19"/>
          <w:highlight w:val="white"/>
        </w:rPr>
        <w:t>PacketsParser</w:t>
      </w:r>
      <w:r>
        <w:t xml:space="preserve">. Метод </w:t>
      </w:r>
      <w:r w:rsidRPr="00DF209A">
        <w:rPr>
          <w:rFonts w:cs="Times New Roman"/>
          <w:color w:val="000000"/>
          <w:szCs w:val="19"/>
          <w:highlight w:val="white"/>
        </w:rPr>
        <w:t>parse</w:t>
      </w:r>
      <w:r>
        <w:rPr>
          <w:rFonts w:cs="Times New Roman"/>
          <w:color w:val="000000"/>
          <w:szCs w:val="19"/>
        </w:rPr>
        <w:t xml:space="preserve"> обрабатывает принятые пакеты.</w:t>
      </w:r>
    </w:p>
    <w:p w:rsidR="00DF209A" w:rsidRPr="004F75C0" w:rsidRDefault="00DF209A" w:rsidP="00DF209A">
      <w:pPr>
        <w:rPr>
          <w:b/>
          <w:lang w:val="en-US"/>
        </w:rPr>
      </w:pPr>
      <w:r w:rsidRPr="00E17F6A">
        <w:rPr>
          <w:b/>
        </w:rPr>
        <w:t>Листинг</w:t>
      </w:r>
      <w:r w:rsidRPr="004F75C0">
        <w:rPr>
          <w:b/>
          <w:lang w:val="en-US"/>
        </w:rPr>
        <w:t xml:space="preserve"> 3.</w:t>
      </w:r>
      <w:r>
        <w:rPr>
          <w:b/>
        </w:rPr>
        <w:t>8</w:t>
      </w:r>
      <w:r w:rsidRPr="004F75C0">
        <w:rPr>
          <w:b/>
          <w:lang w:val="en-US"/>
        </w:rPr>
        <w:t xml:space="preserve"> – </w:t>
      </w:r>
      <w:r>
        <w:rPr>
          <w:rFonts w:cs="Times New Roman"/>
          <w:b/>
        </w:rPr>
        <w:t>обработка принятых пакетов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953"/>
      </w:tblGrid>
      <w:tr w:rsidR="00DF209A" w:rsidRPr="004F75C0" w:rsidTr="00DF209A">
        <w:trPr>
          <w:trHeight w:val="2884"/>
        </w:trPr>
        <w:tc>
          <w:tcPr>
            <w:tcW w:w="8011" w:type="dxa"/>
          </w:tcPr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ReqResp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* </w:t>
            </w:r>
            <w:r w:rsidRPr="00237937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PacketsParser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::parse(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const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237937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PACKET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&amp;</w:t>
            </w:r>
            <w:r w:rsidRPr="00237937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packet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{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</w:rPr>
              <w:t xml:space="preserve">    </w:t>
            </w:r>
            <w:r w:rsidRPr="00237937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ReqResp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elem;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 if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(ntohs(</w:t>
            </w:r>
            <w:r w:rsidRPr="00237937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packet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.tcp.dest_port) == 80){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elem.req = </w:t>
            </w:r>
            <w:r w:rsidRPr="00237937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packet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fullpacks.push_back(elem);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}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else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{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bool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ok =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false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int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i;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 for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(i = 0 ; i &lt; fullpacks.size(); ++i)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{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   if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(fullpacks[i].req.tcp.source_port == </w:t>
            </w:r>
            <w:r w:rsidRPr="00237937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packet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.tcp.dest_port){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fullpacks[i].resp = </w:t>
            </w:r>
            <w:r w:rsidRPr="00237937">
              <w:rPr>
                <w:rFonts w:ascii="Courier New" w:hAnsi="Courier New" w:cs="Courier New"/>
                <w:color w:val="808080"/>
                <w:sz w:val="20"/>
                <w:szCs w:val="19"/>
                <w:highlight w:val="white"/>
                <w:lang w:val="en-US"/>
              </w:rPr>
              <w:t>packet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fullpacks[i].full =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true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ok =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true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   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break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}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}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 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if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(ok){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</w:rPr>
              <w:t xml:space="preserve">       </w:t>
            </w:r>
            <w:r w:rsidRPr="00237937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ReqResp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*full =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new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</w:t>
            </w:r>
            <w:r w:rsidRPr="00237937">
              <w:rPr>
                <w:rFonts w:ascii="Courier New" w:hAnsi="Courier New" w:cs="Courier New"/>
                <w:color w:val="2B91AF"/>
                <w:sz w:val="20"/>
                <w:szCs w:val="19"/>
                <w:highlight w:val="white"/>
                <w:lang w:val="en-US"/>
              </w:rPr>
              <w:t>ReqResp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*full = fullpacks[i];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      fullpacks.erase(fullpacks.begin()+i);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D519AC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   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if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 xml:space="preserve"> (fullpacks.size()&gt;100)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fullpacks.erase(fullpacks.begin(),fullpacks.begin()+fullpacks.size()/2);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D519AC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 xml:space="preserve">     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>return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full;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 }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     }</w:t>
            </w:r>
          </w:p>
          <w:p w:rsidR="00DF209A" w:rsidRPr="00237937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 xml:space="preserve">   return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</w:t>
            </w:r>
            <w:r w:rsidRPr="00237937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</w:rPr>
              <w:t>nullptr</w:t>
            </w: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;</w:t>
            </w:r>
          </w:p>
          <w:p w:rsidR="00DF209A" w:rsidRPr="00DF209A" w:rsidRDefault="00DF209A" w:rsidP="00F556F6">
            <w:pPr>
              <w:pStyle w:val="ae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37937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}</w:t>
            </w:r>
          </w:p>
        </w:tc>
      </w:tr>
    </w:tbl>
    <w:p w:rsidR="00AB5E6A" w:rsidRDefault="00A82751" w:rsidP="00A82751">
      <w:pPr>
        <w:pStyle w:val="3"/>
      </w:pPr>
      <w:bookmarkStart w:id="25" w:name="_Toc389461545"/>
      <w:r>
        <w:t xml:space="preserve">3.1.2 </w:t>
      </w:r>
      <w:r w:rsidR="00AB5E6A">
        <w:t>Реализация пользовательского интерфейса</w:t>
      </w:r>
      <w:bookmarkEnd w:id="25"/>
    </w:p>
    <w:p w:rsidR="00CE1160" w:rsidRPr="00237937" w:rsidRDefault="00D151DE" w:rsidP="001662C9">
      <w:pPr>
        <w:spacing w:before="0" w:line="276" w:lineRule="auto"/>
      </w:pPr>
      <w:r>
        <w:t xml:space="preserve">Пользовательский интерфейс данной программы был разработан с </w:t>
      </w:r>
      <w:r w:rsidR="00A46777">
        <w:t>помощью дизайнера диалоговых окон и исп</w:t>
      </w:r>
      <w:r w:rsidR="00237937">
        <w:t>ользования</w:t>
      </w:r>
      <w:r w:rsidR="00A46777">
        <w:t xml:space="preserve"> функций </w:t>
      </w:r>
      <w:r w:rsidR="00237937">
        <w:rPr>
          <w:lang w:val="en-US"/>
        </w:rPr>
        <w:t>WinAPI</w:t>
      </w:r>
      <w:r w:rsidR="00237937">
        <w:t>.</w:t>
      </w:r>
    </w:p>
    <w:p w:rsidR="00D151DE" w:rsidRDefault="00D151DE" w:rsidP="001662C9">
      <w:pPr>
        <w:spacing w:before="0" w:line="276" w:lineRule="auto"/>
      </w:pPr>
      <w:r>
        <w:t>Были задействованы такие элементы как:</w:t>
      </w:r>
    </w:p>
    <w:p w:rsidR="00237937" w:rsidRPr="00237937" w:rsidRDefault="00237937" w:rsidP="00F556F6">
      <w:pPr>
        <w:pStyle w:val="ae"/>
        <w:numPr>
          <w:ilvl w:val="0"/>
          <w:numId w:val="25"/>
        </w:numPr>
        <w:spacing w:before="0" w:line="276" w:lineRule="auto"/>
        <w:ind w:left="1418" w:hanging="284"/>
      </w:pPr>
      <w:r w:rsidRPr="00237937">
        <w:rPr>
          <w:lang w:val="en-US"/>
        </w:rPr>
        <w:t>Button</w:t>
      </w:r>
      <w:r w:rsidRPr="00237937">
        <w:t xml:space="preserve"> – к</w:t>
      </w:r>
      <w:r w:rsidR="00A46777" w:rsidRPr="00237937">
        <w:t>нопка</w:t>
      </w:r>
      <w:r w:rsidRPr="00237937">
        <w:t>;</w:t>
      </w:r>
    </w:p>
    <w:p w:rsidR="00237937" w:rsidRPr="00237937" w:rsidRDefault="00237937" w:rsidP="00F556F6">
      <w:pPr>
        <w:pStyle w:val="ae"/>
        <w:numPr>
          <w:ilvl w:val="0"/>
          <w:numId w:val="25"/>
        </w:numPr>
        <w:spacing w:before="0" w:line="276" w:lineRule="auto"/>
        <w:ind w:left="1418" w:hanging="284"/>
      </w:pPr>
      <w:r w:rsidRPr="00237937">
        <w:rPr>
          <w:lang w:val="en-US"/>
        </w:rPr>
        <w:t>EditBox</w:t>
      </w:r>
      <w:r w:rsidRPr="00237937">
        <w:t xml:space="preserve"> – поле ввода;</w:t>
      </w:r>
    </w:p>
    <w:p w:rsidR="00A46777" w:rsidRPr="00237937" w:rsidRDefault="00237937" w:rsidP="00F556F6">
      <w:pPr>
        <w:pStyle w:val="ae"/>
        <w:numPr>
          <w:ilvl w:val="0"/>
          <w:numId w:val="25"/>
        </w:numPr>
        <w:spacing w:before="0" w:line="276" w:lineRule="auto"/>
        <w:ind w:left="1418" w:hanging="284"/>
        <w:rPr>
          <w:lang w:val="en-US"/>
        </w:rPr>
      </w:pPr>
      <w:r w:rsidRPr="00237937">
        <w:rPr>
          <w:lang w:val="en-US"/>
        </w:rPr>
        <w:t>List Control</w:t>
      </w:r>
      <w:r w:rsidR="00A46777" w:rsidRPr="00237937">
        <w:t xml:space="preserve"> – таблица</w:t>
      </w:r>
      <w:r w:rsidRPr="00237937">
        <w:rPr>
          <w:lang w:val="en-US"/>
        </w:rPr>
        <w:t>;</w:t>
      </w:r>
    </w:p>
    <w:p w:rsidR="00A46777" w:rsidRPr="00237937" w:rsidRDefault="00A46777" w:rsidP="00F556F6">
      <w:pPr>
        <w:pStyle w:val="ae"/>
        <w:numPr>
          <w:ilvl w:val="0"/>
          <w:numId w:val="25"/>
        </w:numPr>
        <w:spacing w:before="0" w:line="276" w:lineRule="auto"/>
        <w:ind w:left="1418" w:hanging="284"/>
      </w:pPr>
      <w:r w:rsidRPr="00237937">
        <w:lastRenderedPageBreak/>
        <w:t>Меню</w:t>
      </w:r>
      <w:r w:rsidR="00237937" w:rsidRPr="00237937">
        <w:t>;</w:t>
      </w:r>
    </w:p>
    <w:p w:rsidR="00A46777" w:rsidRPr="00237937" w:rsidRDefault="00A46777" w:rsidP="00F556F6">
      <w:pPr>
        <w:pStyle w:val="ae"/>
        <w:numPr>
          <w:ilvl w:val="0"/>
          <w:numId w:val="25"/>
        </w:numPr>
        <w:spacing w:before="0" w:line="276" w:lineRule="auto"/>
        <w:ind w:left="1418" w:hanging="284"/>
      </w:pPr>
      <w:r w:rsidRPr="00237937">
        <w:t>Стандартное диал</w:t>
      </w:r>
      <w:r w:rsidR="00237937" w:rsidRPr="00237937">
        <w:t>оговое</w:t>
      </w:r>
      <w:r w:rsidRPr="00237937">
        <w:t xml:space="preserve"> окно поиска</w:t>
      </w:r>
      <w:r w:rsidR="00237937" w:rsidRPr="00237937">
        <w:t>;</w:t>
      </w:r>
    </w:p>
    <w:p w:rsidR="00AB5E6A" w:rsidRDefault="00D151DE" w:rsidP="001662C9">
      <w:pPr>
        <w:spacing w:before="0" w:line="276" w:lineRule="auto"/>
      </w:pPr>
      <w:r>
        <w:t xml:space="preserve">После запуска </w:t>
      </w:r>
      <w:r w:rsidR="00237937">
        <w:t>клиента</w:t>
      </w:r>
      <w:r>
        <w:t xml:space="preserve"> </w:t>
      </w:r>
      <w:r w:rsidR="003E421F">
        <w:t>появляется основное окно</w:t>
      </w:r>
      <w:r>
        <w:t xml:space="preserve"> (см. рис</w:t>
      </w:r>
      <w:r w:rsidR="003E421F">
        <w:t xml:space="preserve">унок </w:t>
      </w:r>
      <w:r w:rsidR="00F6036B">
        <w:t>4</w:t>
      </w:r>
      <w:r>
        <w:t>)</w:t>
      </w:r>
      <w:r w:rsidR="005325B6">
        <w:t xml:space="preserve">. На данном этапе пользователю </w:t>
      </w:r>
      <w:r w:rsidR="00237937">
        <w:t>можно изменить значения портов</w:t>
      </w:r>
      <w:r w:rsidR="005325B6">
        <w:t>.</w:t>
      </w:r>
      <w:r w:rsidR="00237937">
        <w:t xml:space="preserve"> Затем можно запустить клиент.</w:t>
      </w:r>
    </w:p>
    <w:p w:rsidR="005325B6" w:rsidRDefault="001F78D2" w:rsidP="005325B6">
      <w:pPr>
        <w:ind w:firstLine="0"/>
        <w:jc w:val="center"/>
      </w:pPr>
      <w:r>
        <w:rPr>
          <w:noProof/>
        </w:rPr>
        <w:drawing>
          <wp:inline distT="0" distB="0" distL="0" distR="0" wp14:anchorId="70DF6621" wp14:editId="3FD5E52B">
            <wp:extent cx="1752600" cy="137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B6" w:rsidRDefault="00F6036B" w:rsidP="001662C9">
      <w:pPr>
        <w:spacing w:before="0"/>
        <w:ind w:firstLine="0"/>
        <w:jc w:val="center"/>
      </w:pPr>
      <w:r>
        <w:t>Рисунок 4</w:t>
      </w:r>
      <w:r w:rsidR="005325B6">
        <w:t xml:space="preserve"> – </w:t>
      </w:r>
      <w:r>
        <w:t>Окно клиента</w:t>
      </w:r>
    </w:p>
    <w:p w:rsidR="00E42E25" w:rsidRPr="00D519AC" w:rsidRDefault="00E42E25" w:rsidP="00E42E25">
      <w:pPr>
        <w:rPr>
          <w:b/>
        </w:rPr>
      </w:pPr>
      <w:r w:rsidRPr="00E17F6A">
        <w:rPr>
          <w:b/>
        </w:rPr>
        <w:t>Листинг</w:t>
      </w:r>
      <w:r w:rsidRPr="00D519AC">
        <w:rPr>
          <w:b/>
        </w:rPr>
        <w:t xml:space="preserve"> 3.</w:t>
      </w:r>
      <w:r>
        <w:rPr>
          <w:b/>
        </w:rPr>
        <w:t>9</w:t>
      </w:r>
      <w:r w:rsidRPr="00D519AC">
        <w:rPr>
          <w:b/>
        </w:rPr>
        <w:t xml:space="preserve"> – </w:t>
      </w:r>
      <w:r>
        <w:rPr>
          <w:rFonts w:cs="Times New Roman"/>
          <w:b/>
        </w:rPr>
        <w:t>реализация формы клиента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011"/>
      </w:tblGrid>
      <w:tr w:rsidR="00E42E25" w:rsidRPr="004F75C0" w:rsidTr="00580C78">
        <w:trPr>
          <w:trHeight w:val="2884"/>
        </w:trPr>
        <w:tc>
          <w:tcPr>
            <w:tcW w:w="8011" w:type="dxa"/>
          </w:tcPr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INT_PTR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CALLBACK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MainWindow(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HWND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, 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UINT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message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, 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, 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LPARAM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lParam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UNREFERENCED_PARAMETER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lParam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static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bool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bHideIcon=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static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TCHAR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ini_path[1000]={0};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switch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message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{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WM_INITDIALOG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SetWindowPos(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,0,300,300,0,0,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SWP_NOSIZE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GetCurrentDirectory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(1000,ini_path);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lstrcat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(ini_path,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"\\settings.ini"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UINT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port =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GetPrivateProfileInt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"Global"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"UDP port"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),3000,ini_path);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SetDlgItemInt(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IDC_EDIT1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,port,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port =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GetPrivateProfileInt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"Global"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"TCP port"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),3001,ini_path);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SetDlgItemInt(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IDC_EDIT2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,port,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return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INT_PTR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WM_COMMAND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if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LOWORD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) ==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IDCANCEL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EndDialog(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,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LOWORD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return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INT_PTR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else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if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LOWORD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) ==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ID_START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&amp;&amp; !sniff.isRunning()){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UINT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port = GetDlgItemInt(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IDC_EDIT1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NULL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TCHAR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str[10];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_stprintf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(str,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"%u"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),port);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WritePrivateProfileString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"Global"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"UDP port"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),str,ini_path);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sniff.setUDPPort(port);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port = GetDlgItemInt(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IDC_EDIT2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NULL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_stprintf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(str,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"%u"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),port);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WritePrivateProfileString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"Global"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"TCP port"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),str,ini_path);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sniff.setTCPPort(port);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sniff.Start();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MinimizeWndToTray(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ShowNotifyIcon(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lastRenderedPageBreak/>
              <w:t>}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else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if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LOWORD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) ==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ID_STOP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&amp;&amp; sniff.isRunning()){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sniff.Stop();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WM_TRAYMESSAGE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switch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lParam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WM_LBUTTONDBLCLK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RestoreWndFromTray(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bHideIcon=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return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WM_LBUTTONUP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if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(bHideIcon)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ShowNotifyIcon(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bHideIcon=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return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return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INT_PTR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}</w:t>
            </w:r>
          </w:p>
        </w:tc>
      </w:tr>
    </w:tbl>
    <w:p w:rsidR="005325B6" w:rsidRDefault="005325B6" w:rsidP="001662C9">
      <w:pPr>
        <w:spacing w:before="0"/>
      </w:pPr>
      <w:r>
        <w:lastRenderedPageBreak/>
        <w:t xml:space="preserve">После </w:t>
      </w:r>
      <w:r w:rsidR="00237937">
        <w:t>запуска клиент сворачивается в системный трей</w:t>
      </w:r>
      <w:r>
        <w:t>:</w:t>
      </w:r>
    </w:p>
    <w:p w:rsidR="005325B6" w:rsidRDefault="001F78D2" w:rsidP="005325B6">
      <w:pPr>
        <w:ind w:firstLine="0"/>
        <w:jc w:val="center"/>
      </w:pPr>
      <w:r>
        <w:rPr>
          <w:noProof/>
        </w:rPr>
        <w:drawing>
          <wp:inline distT="0" distB="0" distL="0" distR="0" wp14:anchorId="7F95CA55" wp14:editId="465A4BEC">
            <wp:extent cx="2486025" cy="390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B6" w:rsidRDefault="00F6036B" w:rsidP="001662C9">
      <w:pPr>
        <w:spacing w:before="0"/>
        <w:ind w:firstLine="0"/>
        <w:jc w:val="center"/>
      </w:pPr>
      <w:r>
        <w:t>Рисунок 5</w:t>
      </w:r>
      <w:r w:rsidR="005325B6">
        <w:t xml:space="preserve"> –</w:t>
      </w:r>
      <w:r w:rsidR="00920018" w:rsidRPr="00F6036B">
        <w:t xml:space="preserve"> </w:t>
      </w:r>
      <w:r>
        <w:t>Клиент в системном трее</w:t>
      </w:r>
    </w:p>
    <w:p w:rsidR="003C1C6F" w:rsidRDefault="003C1C6F" w:rsidP="001662C9">
      <w:pPr>
        <w:spacing w:before="0"/>
      </w:pPr>
      <w:r>
        <w:t>При запуске сервера пользователь видит окно сервера, где также можно указать порт, по которому сервер будет искать клиентов (см</w:t>
      </w:r>
      <w:r w:rsidR="00F6036B">
        <w:t>.</w:t>
      </w:r>
      <w:r>
        <w:t xml:space="preserve"> рисунок </w:t>
      </w:r>
      <w:r w:rsidR="00F6036B">
        <w:t>6</w:t>
      </w:r>
      <w:r>
        <w:t>).</w:t>
      </w:r>
    </w:p>
    <w:p w:rsidR="00957D9C" w:rsidRDefault="001F78D2" w:rsidP="005325B6">
      <w:pPr>
        <w:ind w:firstLine="0"/>
        <w:jc w:val="center"/>
      </w:pPr>
      <w:r>
        <w:rPr>
          <w:noProof/>
        </w:rPr>
        <w:drawing>
          <wp:inline distT="0" distB="0" distL="0" distR="0" wp14:anchorId="0000220A" wp14:editId="0053F01E">
            <wp:extent cx="3752850" cy="350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9C" w:rsidRDefault="00F6036B" w:rsidP="001662C9">
      <w:pPr>
        <w:spacing w:before="0"/>
        <w:ind w:firstLine="0"/>
        <w:jc w:val="center"/>
      </w:pPr>
      <w:r>
        <w:t>Рисунок 6</w:t>
      </w:r>
      <w:r w:rsidR="00957D9C">
        <w:t xml:space="preserve"> – </w:t>
      </w:r>
      <w:r>
        <w:t>Окно сервера</w:t>
      </w:r>
    </w:p>
    <w:p w:rsidR="001662C9" w:rsidRDefault="001662C9" w:rsidP="00E42E25">
      <w:pPr>
        <w:rPr>
          <w:b/>
        </w:rPr>
      </w:pPr>
    </w:p>
    <w:p w:rsidR="00E42E25" w:rsidRPr="00F6036B" w:rsidRDefault="00E42E25" w:rsidP="00E42E25">
      <w:pPr>
        <w:rPr>
          <w:b/>
        </w:rPr>
      </w:pPr>
      <w:r w:rsidRPr="00E17F6A">
        <w:rPr>
          <w:b/>
        </w:rPr>
        <w:lastRenderedPageBreak/>
        <w:t>Листинг</w:t>
      </w:r>
      <w:r w:rsidRPr="00F6036B">
        <w:rPr>
          <w:b/>
        </w:rPr>
        <w:t xml:space="preserve"> 3.</w:t>
      </w:r>
      <w:r>
        <w:rPr>
          <w:b/>
        </w:rPr>
        <w:t>10</w:t>
      </w:r>
      <w:r w:rsidRPr="00F6036B">
        <w:rPr>
          <w:b/>
        </w:rPr>
        <w:t xml:space="preserve"> – </w:t>
      </w:r>
      <w:r>
        <w:rPr>
          <w:rFonts w:cs="Times New Roman"/>
          <w:b/>
        </w:rPr>
        <w:t>реализация формы сервера</w:t>
      </w:r>
    </w:p>
    <w:tbl>
      <w:tblPr>
        <w:tblStyle w:val="afe"/>
        <w:tblW w:w="0" w:type="auto"/>
        <w:tblInd w:w="392" w:type="dxa"/>
        <w:tblLook w:val="04A0" w:firstRow="1" w:lastRow="0" w:firstColumn="1" w:lastColumn="0" w:noHBand="0" w:noVBand="1"/>
      </w:tblPr>
      <w:tblGrid>
        <w:gridCol w:w="8714"/>
      </w:tblGrid>
      <w:tr w:rsidR="00E42E25" w:rsidRPr="004F75C0" w:rsidTr="00E42E25">
        <w:trPr>
          <w:trHeight w:val="2683"/>
        </w:trPr>
        <w:tc>
          <w:tcPr>
            <w:tcW w:w="8011" w:type="dxa"/>
          </w:tcPr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INT</w:t>
            </w:r>
            <w:r w:rsidRPr="00D519AC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_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PTR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CALLBACK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MainWindow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HWND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, 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UINT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message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, 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, 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LPARAM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lParam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UNREFERENCED_PARAMETER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lParam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static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TCHAR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ini_path[1000]={0};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static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HMENU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menu;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switch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message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WM_INITDIALOG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lv = GetDlgItem(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IDC_LIST4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SetWindowPos(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,0,300,300,0,0,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SWP_NOSIZE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ListView_SetExtendedListViewStyle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(lv,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LVS_EX_SINGLEROW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|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LVS_EX_FULLROWSELECT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InsertColumn(lv,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"IP"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),200);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InsertColumn(lv,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"Port"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),40);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GetCurrentDirectory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(1000,ini_path);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lstrcat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(ini_path,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"\\settings.ini"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UINT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port =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GetPrivateProfileInt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"Global"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"UDP port"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),3000,ini_path);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SetDlgItemInt(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IDC_EDIT1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,port,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menu =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LoadMenu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(hInst,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MAKEINTRESOURCE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IDC_SERVER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SetMenu(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,menu);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return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INT_PTR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WM_COMMAND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switch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LOWORD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)){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IDM_EXIT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IDCANCEL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EndDialog(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,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LOWORD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DestroyMenu(menu);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ExitProcess(0);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return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INT_PTR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IDM_ABOUT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MessageBox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Курсовая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работа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на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тему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 xml:space="preserve"> \"HTTP-Logger\"\n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Выполнила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:\t\t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Рогайшис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Т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.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С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.\n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Проверил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:\t\t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Матюш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М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.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В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."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О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</w:rPr>
              <w:t>программе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MB_OK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|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MB_ICONINFORMATION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IDM_HELP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ShellExecute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NULL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NULL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"help.chm"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NULL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NULL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ID_HISTORY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ID_VIEW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if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LOWORD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wParam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) ==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ID_HISTORY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interactive = 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else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interactive = 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true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if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ListView_GetSelectedCount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(lv)==0)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n =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ListView_GetNextItem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(lv, -1,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LVNI_SELECTED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ListView_GetItemText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(lv,n,0,ip,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sizeof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(ip));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char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prt[10]={0};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ListView_GetItemText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(lv,n,1,prt,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sizeof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(prt));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ret = sscanf(prt,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"%u"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,&amp;selport);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DialogBox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(hInst,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MAKEINTRESOURCE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IDD_HEADERS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,Headers);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case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ID_CLIENTS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:{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if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(!t){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TCHAR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str[10]={0};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UINT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port = GetDlgItemInt(</w:t>
            </w:r>
            <w:r w:rsidRPr="00E42E25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hDlg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IDC_EDIT1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NULL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_stprintf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(str,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"%u"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),port);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WritePrivateProfileString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"Global"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TEXT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</w:t>
            </w:r>
            <w:r w:rsidRPr="00E42E25">
              <w:rPr>
                <w:rFonts w:ascii="Courier New" w:hAnsi="Courier New" w:cs="Courier New"/>
                <w:color w:val="A31515"/>
                <w:sz w:val="20"/>
                <w:szCs w:val="20"/>
                <w:highlight w:val="white"/>
                <w:lang w:val="en-US"/>
              </w:rPr>
              <w:t>"UDP port"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),str,ini_path);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lastRenderedPageBreak/>
              <w:t xml:space="preserve">t = </w:t>
            </w: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new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std::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thread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(UDPThread,port);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}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E42E25">
              <w:rPr>
                <w:rFonts w:ascii="Courier New" w:hAnsi="Courier New" w:cs="Courier New"/>
                <w:color w:val="0000FF"/>
                <w:sz w:val="20"/>
                <w:szCs w:val="20"/>
                <w:highlight w:val="white"/>
                <w:lang w:val="en-US"/>
              </w:rPr>
              <w:t>return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E42E25">
              <w:rPr>
                <w:rFonts w:ascii="Courier New" w:hAnsi="Courier New" w:cs="Courier New"/>
                <w:color w:val="2B91AF"/>
                <w:sz w:val="20"/>
                <w:szCs w:val="20"/>
                <w:highlight w:val="white"/>
                <w:lang w:val="en-US"/>
              </w:rPr>
              <w:t>INT_PTR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)</w:t>
            </w:r>
            <w:r w:rsidRPr="00E42E25">
              <w:rPr>
                <w:rFonts w:ascii="Courier New" w:hAnsi="Courier New" w:cs="Courier New"/>
                <w:color w:val="6F008A"/>
                <w:sz w:val="20"/>
                <w:szCs w:val="20"/>
                <w:highlight w:val="white"/>
                <w:lang w:val="en-US"/>
              </w:rPr>
              <w:t>FALSE</w:t>
            </w: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;</w:t>
            </w:r>
          </w:p>
          <w:p w:rsidR="00E42E25" w:rsidRPr="00E42E25" w:rsidRDefault="00E42E25" w:rsidP="00F556F6">
            <w:pPr>
              <w:pStyle w:val="ae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12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2E2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}</w:t>
            </w:r>
          </w:p>
        </w:tc>
      </w:tr>
    </w:tbl>
    <w:p w:rsidR="00957D9C" w:rsidRPr="003C1C6F" w:rsidRDefault="003C1C6F" w:rsidP="001662C9">
      <w:pPr>
        <w:spacing w:before="0" w:line="276" w:lineRule="auto"/>
      </w:pPr>
      <w:r>
        <w:lastRenderedPageBreak/>
        <w:t>Чтобы найти клиентов, нужно нажать кнопку «</w:t>
      </w:r>
      <w:r>
        <w:rPr>
          <w:lang w:val="en-US"/>
        </w:rPr>
        <w:t>Find</w:t>
      </w:r>
      <w:r w:rsidRPr="003C1C6F">
        <w:t xml:space="preserve"> </w:t>
      </w:r>
      <w:r>
        <w:rPr>
          <w:lang w:val="en-US"/>
        </w:rPr>
        <w:t>clients</w:t>
      </w:r>
      <w:r>
        <w:t>». Если клиенты найдены, то они будут выведены в главном поле в виде списка. Чтобы начать работу с конкретным клиентом, его нужно выделить, щелкнув один раз мышью. Тогда станут доступны еще две функции: «</w:t>
      </w:r>
      <w:r>
        <w:rPr>
          <w:lang w:val="en-US"/>
        </w:rPr>
        <w:t>Get</w:t>
      </w:r>
      <w:r w:rsidRPr="003C1C6F">
        <w:t xml:space="preserve"> </w:t>
      </w:r>
      <w:r>
        <w:rPr>
          <w:lang w:val="en-US"/>
        </w:rPr>
        <w:t>History</w:t>
      </w:r>
      <w:r>
        <w:t>» - для получения истории – и</w:t>
      </w:r>
      <w:r w:rsidRPr="003C1C6F">
        <w:t xml:space="preserve"> </w:t>
      </w:r>
      <w:r>
        <w:t>«</w:t>
      </w:r>
      <w:r>
        <w:rPr>
          <w:lang w:val="en-US"/>
        </w:rPr>
        <w:t>View</w:t>
      </w:r>
      <w:r>
        <w:t xml:space="preserve">» – для интерактивного режима слежения (см рисунки </w:t>
      </w:r>
      <w:r w:rsidR="00F6036B">
        <w:t>7-8</w:t>
      </w:r>
      <w:r>
        <w:t>).</w:t>
      </w:r>
    </w:p>
    <w:p w:rsidR="00F55AB5" w:rsidRPr="00123331" w:rsidRDefault="00123331" w:rsidP="00F55AB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F65066" wp14:editId="62F3A0D6">
            <wp:extent cx="3752850" cy="350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B5" w:rsidRDefault="00F6036B" w:rsidP="001662C9">
      <w:pPr>
        <w:spacing w:before="0"/>
        <w:jc w:val="center"/>
      </w:pPr>
      <w:r>
        <w:t>Рисунок 7</w:t>
      </w:r>
      <w:r w:rsidR="00F55AB5">
        <w:t xml:space="preserve"> – </w:t>
      </w:r>
      <w:r>
        <w:t>Сервер с найденным клиентом</w:t>
      </w:r>
    </w:p>
    <w:p w:rsidR="00957D9C" w:rsidRDefault="003C1C6F" w:rsidP="00AF08E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513569" cy="2186609"/>
            <wp:effectExtent l="0" t="0" r="1905" b="4445"/>
            <wp:docPr id="115" name="Рисунок 115" descr="E:\Мучеба\3курс\0 ОССП курсач\doc\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учеба\3курс\0 ОССП курсач\doc\hhh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07" cy="218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F6A" w:rsidRDefault="00E17F6A" w:rsidP="001662C9">
      <w:pPr>
        <w:spacing w:before="0"/>
        <w:jc w:val="center"/>
      </w:pPr>
      <w:r>
        <w:t>Рисунок</w:t>
      </w:r>
      <w:r w:rsidR="00AF08E3">
        <w:t xml:space="preserve"> </w:t>
      </w:r>
      <w:r w:rsidR="00F6036B">
        <w:t>8</w:t>
      </w:r>
      <w:r w:rsidR="00AF08E3">
        <w:t xml:space="preserve"> – </w:t>
      </w:r>
      <w:r w:rsidR="00F6036B">
        <w:t>Окно вывода информации</w:t>
      </w:r>
    </w:p>
    <w:p w:rsidR="003C1C6F" w:rsidRDefault="009F1504" w:rsidP="001662C9">
      <w:pPr>
        <w:spacing w:before="0" w:line="276" w:lineRule="auto"/>
      </w:pPr>
      <w:r>
        <w:t>Вывод информации в режиме истории и интерактивном режиме практически не отличается. Разница лишь в том, что в режиме истории сервер получает файл с ранее отправленными запросами и ответами и выводит его. А в интерактивном режиме сервер получает запросы и ответы по мере их поступления. Изначально экран пуст, но затем там появляется информация.</w:t>
      </w:r>
    </w:p>
    <w:p w:rsidR="009F1504" w:rsidRPr="009F1504" w:rsidRDefault="009F1504" w:rsidP="001662C9">
      <w:pPr>
        <w:spacing w:before="0" w:line="276" w:lineRule="auto"/>
      </w:pPr>
      <w:r>
        <w:t>В окне вывода информации есть кнопка «</w:t>
      </w:r>
      <w:r>
        <w:rPr>
          <w:lang w:val="en-US"/>
        </w:rPr>
        <w:t>Find</w:t>
      </w:r>
      <w:r>
        <w:t>». При нажатии на нее вызывается стандартное окно поиска</w:t>
      </w:r>
      <w:r w:rsidR="00F6036B">
        <w:t xml:space="preserve"> (см. рисунок 9).</w:t>
      </w:r>
    </w:p>
    <w:p w:rsidR="00AF08E3" w:rsidRDefault="009F1504" w:rsidP="00E17F6A">
      <w:pPr>
        <w:jc w:val="center"/>
      </w:pPr>
      <w:r>
        <w:rPr>
          <w:noProof/>
        </w:rPr>
        <w:drawing>
          <wp:inline distT="0" distB="0" distL="0" distR="0">
            <wp:extent cx="4354735" cy="2105264"/>
            <wp:effectExtent l="0" t="0" r="8255" b="0"/>
            <wp:docPr id="116" name="Рисунок 116" descr="E:\Мучеба\3курс\0 ОССП курсач\doc\k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учеба\3курс\0 ОССП курсач\doc\kkk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152" cy="210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8E3" w:rsidRDefault="00AF08E3" w:rsidP="001662C9">
      <w:pPr>
        <w:spacing w:before="0" w:line="276" w:lineRule="auto"/>
        <w:jc w:val="center"/>
      </w:pPr>
      <w:r>
        <w:t xml:space="preserve">Рисунок </w:t>
      </w:r>
      <w:r w:rsidR="00F6036B">
        <w:t>9</w:t>
      </w:r>
      <w:r>
        <w:t xml:space="preserve"> – </w:t>
      </w:r>
      <w:r w:rsidR="00F6036B">
        <w:t>Окно поиска</w:t>
      </w:r>
    </w:p>
    <w:p w:rsidR="009F1504" w:rsidRDefault="009F1504" w:rsidP="001662C9">
      <w:pPr>
        <w:spacing w:before="0" w:line="276" w:lineRule="auto"/>
      </w:pPr>
      <w:r>
        <w:t>Здесь пользователь вводит слово либо часть слова и нажимает «Найти далее». Поиск может производиться как по всем записям, так и по конкретному полю, которое нужно предварительно выделить. При нахождении совпадений, строка, где оно найдено, выделяется. Если совпадения не найдены, то выводится сообщение:</w:t>
      </w:r>
    </w:p>
    <w:p w:rsidR="00AF08E3" w:rsidRDefault="009F1504" w:rsidP="00E17F6A">
      <w:pPr>
        <w:jc w:val="center"/>
      </w:pPr>
      <w:r>
        <w:rPr>
          <w:noProof/>
        </w:rPr>
        <w:lastRenderedPageBreak/>
        <w:drawing>
          <wp:inline distT="0" distB="0" distL="0" distR="0">
            <wp:extent cx="4516923" cy="2178657"/>
            <wp:effectExtent l="0" t="0" r="0" b="0"/>
            <wp:docPr id="117" name="Рисунок 117" descr="E:\Мучеба\3курс\0 ОССП курсач\doc\l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Мучеба\3курс\0 ОССП курсач\doc\lll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56" cy="21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8E3" w:rsidRDefault="00AF08E3" w:rsidP="001662C9">
      <w:pPr>
        <w:spacing w:before="0"/>
        <w:jc w:val="center"/>
      </w:pPr>
      <w:r>
        <w:t xml:space="preserve">Рисунок </w:t>
      </w:r>
      <w:r w:rsidR="00F6036B">
        <w:t>10</w:t>
      </w:r>
      <w:r>
        <w:t xml:space="preserve"> – </w:t>
      </w:r>
      <w:r w:rsidR="00F6036B">
        <w:t>Сообщение о ненайденных запросах</w:t>
      </w:r>
    </w:p>
    <w:p w:rsidR="00D702E3" w:rsidRPr="00ED510E" w:rsidRDefault="00D702E3" w:rsidP="00D702E3">
      <w:pPr>
        <w:pStyle w:val="af7"/>
        <w:rPr>
          <w:lang w:val="ru-RU"/>
        </w:rPr>
      </w:pPr>
    </w:p>
    <w:p w:rsidR="00AB5E6A" w:rsidRDefault="00ED510E" w:rsidP="00ED510E">
      <w:pPr>
        <w:pStyle w:val="3"/>
      </w:pPr>
      <w:bookmarkStart w:id="26" w:name="_Toc389461546"/>
      <w:r>
        <w:t xml:space="preserve">3.1.3 </w:t>
      </w:r>
      <w:r w:rsidR="00AB5E6A">
        <w:t>Реализация справочного модуля</w:t>
      </w:r>
      <w:bookmarkEnd w:id="26"/>
    </w:p>
    <w:p w:rsidR="00E42E25" w:rsidRDefault="00E42E25" w:rsidP="001662C9">
      <w:pPr>
        <w:spacing w:before="0" w:line="276" w:lineRule="auto"/>
      </w:pPr>
      <w:r w:rsidRPr="00682033">
        <w:t xml:space="preserve">Справочный модуль написан </w:t>
      </w:r>
      <w:r>
        <w:t xml:space="preserve">в формате </w:t>
      </w:r>
      <w:r>
        <w:rPr>
          <w:lang w:val="en-US"/>
        </w:rPr>
        <w:t>chm</w:t>
      </w:r>
      <w:r w:rsidRPr="00682033">
        <w:t xml:space="preserve"> в </w:t>
      </w:r>
      <w:r>
        <w:t xml:space="preserve">приложении </w:t>
      </w:r>
      <w:r>
        <w:rPr>
          <w:lang w:val="en-US"/>
        </w:rPr>
        <w:t>Dr</w:t>
      </w:r>
      <w:r w:rsidRPr="00682033">
        <w:t>.</w:t>
      </w:r>
      <w:r>
        <w:rPr>
          <w:lang w:val="en-US"/>
        </w:rPr>
        <w:t>Explain</w:t>
      </w:r>
      <w:r w:rsidRPr="00682033">
        <w:t xml:space="preserve">. Запуск </w:t>
      </w:r>
      <w:r>
        <w:rPr>
          <w:lang w:val="en-US"/>
        </w:rPr>
        <w:t>chm</w:t>
      </w:r>
      <w:r w:rsidR="005C773C">
        <w:t xml:space="preserve"> файла происходит </w:t>
      </w:r>
      <w:r>
        <w:t>через пункт основного меню «</w:t>
      </w:r>
      <w:r w:rsidRPr="00682033">
        <w:t>Help -&gt;</w:t>
      </w:r>
      <w:r w:rsidRPr="00123B99">
        <w:t xml:space="preserve"> </w:t>
      </w:r>
      <w:r>
        <w:rPr>
          <w:lang w:val="en-US"/>
        </w:rPr>
        <w:t>Help</w:t>
      </w:r>
      <w:r>
        <w:t>»</w:t>
      </w:r>
      <w:r w:rsidRPr="00123B99">
        <w:t xml:space="preserve"> </w:t>
      </w:r>
      <w:r>
        <w:t>и</w:t>
      </w:r>
      <w:r w:rsidRPr="00123B99">
        <w:t xml:space="preserve"> </w:t>
      </w:r>
      <w:r w:rsidR="00F6036B">
        <w:t>представлен в листинге 3.11</w:t>
      </w:r>
      <w:r>
        <w:t>, запущенный модель справки представлен на</w:t>
      </w:r>
      <w:r w:rsidR="00F6036B">
        <w:t xml:space="preserve"> рисунке 11</w:t>
      </w:r>
      <w:r w:rsidRPr="00682033">
        <w:t>.</w:t>
      </w:r>
    </w:p>
    <w:p w:rsidR="001662C9" w:rsidRDefault="001662C9" w:rsidP="001662C9">
      <w:pPr>
        <w:spacing w:before="0" w:line="276" w:lineRule="auto"/>
      </w:pPr>
    </w:p>
    <w:p w:rsidR="001662C9" w:rsidRDefault="001662C9" w:rsidP="001662C9">
      <w:pPr>
        <w:spacing w:before="0" w:line="276" w:lineRule="auto"/>
      </w:pPr>
    </w:p>
    <w:p w:rsidR="00E42E25" w:rsidRDefault="00E42E25" w:rsidP="00E42E25">
      <w:pPr>
        <w:rPr>
          <w:b/>
        </w:rPr>
      </w:pPr>
      <w:r>
        <w:rPr>
          <w:b/>
        </w:rPr>
        <w:t>Листинг</w:t>
      </w:r>
      <w:r w:rsidRPr="00F25978">
        <w:rPr>
          <w:b/>
        </w:rPr>
        <w:t xml:space="preserve"> 3.</w:t>
      </w:r>
      <w:r w:rsidR="005C773C">
        <w:rPr>
          <w:b/>
        </w:rPr>
        <w:t>11</w:t>
      </w:r>
      <w:r w:rsidRPr="00F25978">
        <w:rPr>
          <w:b/>
        </w:rPr>
        <w:t xml:space="preserve"> – </w:t>
      </w:r>
      <w:r>
        <w:rPr>
          <w:b/>
        </w:rPr>
        <w:t>Открытие</w:t>
      </w:r>
      <w:r w:rsidRPr="00F25978">
        <w:rPr>
          <w:b/>
        </w:rPr>
        <w:t xml:space="preserve"> </w:t>
      </w:r>
      <w:r>
        <w:rPr>
          <w:b/>
        </w:rPr>
        <w:t>справочного</w:t>
      </w:r>
      <w:r w:rsidRPr="00F25978">
        <w:rPr>
          <w:b/>
        </w:rPr>
        <w:t xml:space="preserve"> </w:t>
      </w:r>
      <w:r>
        <w:rPr>
          <w:b/>
        </w:rPr>
        <w:t>модуля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2E25" w:rsidRPr="005C773C" w:rsidTr="001662C9">
        <w:trPr>
          <w:trHeight w:val="745"/>
        </w:trPr>
        <w:tc>
          <w:tcPr>
            <w:tcW w:w="9571" w:type="dxa"/>
          </w:tcPr>
          <w:p w:rsidR="005C773C" w:rsidRPr="005C773C" w:rsidRDefault="005C773C" w:rsidP="00F556F6">
            <w:pPr>
              <w:pStyle w:val="ae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5C773C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case</w:t>
            </w:r>
            <w:r w:rsidRPr="005C773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 xml:space="preserve"> </w:t>
            </w: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IDM</w:t>
            </w: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</w:rPr>
              <w:t>_</w:t>
            </w: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HELP</w:t>
            </w:r>
            <w:r w:rsidRPr="005C773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:</w:t>
            </w:r>
          </w:p>
          <w:p w:rsidR="005C773C" w:rsidRPr="00D519AC" w:rsidRDefault="005C773C" w:rsidP="00F556F6">
            <w:pPr>
              <w:pStyle w:val="ae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</w:pP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ShellExecute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NULL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,</w:t>
            </w: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NULL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,</w:t>
            </w: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TEXT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(</w:t>
            </w:r>
            <w:r w:rsidRPr="00D519AC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</w:t>
            </w:r>
            <w:r w:rsidRPr="005C773C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help</w:t>
            </w:r>
            <w:r w:rsidRPr="00D519AC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.</w:t>
            </w:r>
            <w:r w:rsidRPr="005C773C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chm</w:t>
            </w:r>
            <w:r w:rsidRPr="00D519AC">
              <w:rPr>
                <w:rFonts w:ascii="Courier New" w:hAnsi="Courier New" w:cs="Courier New"/>
                <w:color w:val="A31515"/>
                <w:sz w:val="20"/>
                <w:szCs w:val="19"/>
                <w:highlight w:val="white"/>
                <w:lang w:val="en-US"/>
              </w:rPr>
              <w:t>"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),</w:t>
            </w: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NULL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,</w:t>
            </w: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NULL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,</w:t>
            </w:r>
            <w:r w:rsidRPr="005C773C">
              <w:rPr>
                <w:rFonts w:ascii="Courier New" w:hAnsi="Courier New" w:cs="Courier New"/>
                <w:color w:val="6F008A"/>
                <w:sz w:val="20"/>
                <w:szCs w:val="19"/>
                <w:highlight w:val="white"/>
                <w:lang w:val="en-US"/>
              </w:rPr>
              <w:t>TRUE</w:t>
            </w:r>
            <w:r w:rsidRPr="00D519A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  <w:lang w:val="en-US"/>
              </w:rPr>
              <w:t>);</w:t>
            </w:r>
          </w:p>
          <w:p w:rsidR="005C773C" w:rsidRPr="005C773C" w:rsidRDefault="005C773C" w:rsidP="00F556F6">
            <w:pPr>
              <w:pStyle w:val="ae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</w:pPr>
            <w:r w:rsidRPr="005C773C">
              <w:rPr>
                <w:rFonts w:ascii="Courier New" w:hAnsi="Courier New" w:cs="Courier New"/>
                <w:color w:val="0000FF"/>
                <w:sz w:val="20"/>
                <w:szCs w:val="19"/>
                <w:highlight w:val="white"/>
                <w:lang w:val="en-US"/>
              </w:rPr>
              <w:t>break</w:t>
            </w:r>
            <w:r w:rsidRPr="005C773C">
              <w:rPr>
                <w:rFonts w:ascii="Courier New" w:hAnsi="Courier New" w:cs="Courier New"/>
                <w:color w:val="000000"/>
                <w:sz w:val="20"/>
                <w:szCs w:val="19"/>
                <w:highlight w:val="white"/>
              </w:rPr>
              <w:t>;</w:t>
            </w:r>
          </w:p>
          <w:p w:rsidR="00E42E25" w:rsidRPr="005C773C" w:rsidRDefault="00E42E25" w:rsidP="005C773C">
            <w:pPr>
              <w:pStyle w:val="af7"/>
              <w:ind w:left="720"/>
              <w:rPr>
                <w:rFonts w:eastAsia="Times New Roman"/>
                <w:sz w:val="24"/>
                <w:szCs w:val="24"/>
                <w:lang w:val="ru-RU"/>
              </w:rPr>
            </w:pPr>
          </w:p>
        </w:tc>
      </w:tr>
    </w:tbl>
    <w:p w:rsidR="005C773C" w:rsidRDefault="005C773C" w:rsidP="005C773C">
      <w:pPr>
        <w:ind w:firstLine="0"/>
        <w:jc w:val="center"/>
      </w:pPr>
      <w:bookmarkStart w:id="27" w:name="_Toc389461547"/>
      <w:r>
        <w:rPr>
          <w:noProof/>
        </w:rPr>
        <w:drawing>
          <wp:inline distT="0" distB="0" distL="0" distR="0" wp14:anchorId="47D34787" wp14:editId="0F6BDDF0">
            <wp:extent cx="4881880" cy="2186305"/>
            <wp:effectExtent l="0" t="0" r="0" b="4445"/>
            <wp:docPr id="118" name="Рисунок 118" descr="E:\Мучеба\3курс\0 ОССП курсач\doc\m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учеба\3курс\0 ОССП курсач\doc\mmm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3C" w:rsidRPr="00D51780" w:rsidRDefault="00F6036B" w:rsidP="001662C9">
      <w:pPr>
        <w:spacing w:before="0"/>
        <w:ind w:firstLine="0"/>
        <w:jc w:val="center"/>
      </w:pPr>
      <w:r>
        <w:t>Рисунок 11</w:t>
      </w:r>
      <w:r w:rsidR="005C773C">
        <w:t xml:space="preserve"> – Модуль справки</w:t>
      </w:r>
    </w:p>
    <w:p w:rsidR="00AB5E6A" w:rsidRDefault="00054B6B" w:rsidP="00D364D7">
      <w:pPr>
        <w:pStyle w:val="3"/>
      </w:pPr>
      <w:r>
        <w:t xml:space="preserve">3.1.4 </w:t>
      </w:r>
      <w:r w:rsidR="00AB5E6A">
        <w:t>Реализация программы установки</w:t>
      </w:r>
      <w:r w:rsidR="00AB5E6A" w:rsidRPr="00AB5E6A">
        <w:t>/</w:t>
      </w:r>
      <w:r w:rsidR="00AB5E6A">
        <w:t>удаления</w:t>
      </w:r>
      <w:bookmarkEnd w:id="27"/>
    </w:p>
    <w:p w:rsidR="00AB5E6A" w:rsidRPr="00AB5E6A" w:rsidRDefault="00564A2F" w:rsidP="00020DA8">
      <w:pPr>
        <w:spacing w:before="0" w:line="276" w:lineRule="auto"/>
      </w:pPr>
      <w:r w:rsidRPr="00564A2F">
        <w:t>Реализация установки\удаления программы была осуществлена с помощью программы Smart Install Maker</w:t>
      </w:r>
      <w:r w:rsidR="00795A89">
        <w:t xml:space="preserve"> </w:t>
      </w:r>
      <w:r w:rsidR="00795A89">
        <w:rPr>
          <w:lang w:val="en-US"/>
        </w:rPr>
        <w:t>v</w:t>
      </w:r>
      <w:r w:rsidR="00795A89" w:rsidRPr="00795A89">
        <w:t>5.04</w:t>
      </w:r>
      <w:r w:rsidRPr="00564A2F">
        <w:t>.</w:t>
      </w:r>
    </w:p>
    <w:p w:rsidR="00C92A84" w:rsidRDefault="00AB5E6A" w:rsidP="00AB5E6A">
      <w:pPr>
        <w:pStyle w:val="2"/>
      </w:pPr>
      <w:bookmarkStart w:id="28" w:name="_Toc389461548"/>
      <w:r>
        <w:lastRenderedPageBreak/>
        <w:t xml:space="preserve">3.2 </w:t>
      </w:r>
      <w:r w:rsidRPr="00AB5E6A">
        <w:t>Сопроводительная</w:t>
      </w:r>
      <w:r>
        <w:t xml:space="preserve"> документация программного обеспечения</w:t>
      </w:r>
      <w:bookmarkEnd w:id="28"/>
    </w:p>
    <w:p w:rsidR="00AB5E6A" w:rsidRDefault="00AB5E6A" w:rsidP="00AB5E6A">
      <w:pPr>
        <w:pStyle w:val="3"/>
      </w:pPr>
      <w:bookmarkStart w:id="29" w:name="_Toc389461549"/>
      <w:r>
        <w:t>3.2.1 Минимальные аппаратные и системные требования</w:t>
      </w:r>
      <w:bookmarkEnd w:id="29"/>
    </w:p>
    <w:p w:rsidR="00564A2F" w:rsidRDefault="00564A2F" w:rsidP="00020DA8">
      <w:pPr>
        <w:spacing w:before="0" w:line="276" w:lineRule="auto"/>
      </w:pPr>
      <w:r>
        <w:t>Для работы приложения требуются:</w:t>
      </w:r>
    </w:p>
    <w:p w:rsidR="00564A2F" w:rsidRPr="00795A89" w:rsidRDefault="00564A2F" w:rsidP="00F556F6">
      <w:pPr>
        <w:pStyle w:val="ae"/>
        <w:numPr>
          <w:ilvl w:val="0"/>
          <w:numId w:val="3"/>
        </w:numPr>
        <w:spacing w:before="0" w:line="276" w:lineRule="auto"/>
        <w:ind w:left="1418" w:hanging="567"/>
      </w:pPr>
      <w:r>
        <w:t xml:space="preserve">Персональный компьютер под управлением одной из операционных систем семейства </w:t>
      </w:r>
      <w:r w:rsidRPr="00961C90">
        <w:rPr>
          <w:b/>
          <w:lang w:val="en-US"/>
        </w:rPr>
        <w:t>MS</w:t>
      </w:r>
      <w:r w:rsidRPr="00961C90">
        <w:rPr>
          <w:b/>
        </w:rPr>
        <w:t xml:space="preserve"> </w:t>
      </w:r>
      <w:r w:rsidRPr="00961C90">
        <w:rPr>
          <w:b/>
          <w:lang w:val="en-US"/>
        </w:rPr>
        <w:t>Windows</w:t>
      </w:r>
      <w:r w:rsidRPr="00961C90">
        <w:t xml:space="preserve">: </w:t>
      </w:r>
      <w:r w:rsidRPr="00961C90">
        <w:rPr>
          <w:b/>
          <w:lang w:val="en-US"/>
        </w:rPr>
        <w:t>Windows</w:t>
      </w:r>
      <w:r w:rsidRPr="00961C90">
        <w:rPr>
          <w:b/>
        </w:rPr>
        <w:t xml:space="preserve"> </w:t>
      </w:r>
      <w:r w:rsidRPr="00961C90">
        <w:rPr>
          <w:b/>
          <w:lang w:val="en-US"/>
        </w:rPr>
        <w:t>XP</w:t>
      </w:r>
      <w:r w:rsidRPr="00961C90">
        <w:t xml:space="preserve">, </w:t>
      </w:r>
      <w:r w:rsidRPr="00961C90">
        <w:rPr>
          <w:b/>
          <w:lang w:val="en-US"/>
        </w:rPr>
        <w:t>Windows</w:t>
      </w:r>
      <w:r w:rsidRPr="00961C90">
        <w:rPr>
          <w:b/>
        </w:rPr>
        <w:t xml:space="preserve"> </w:t>
      </w:r>
      <w:r w:rsidRPr="00961C90">
        <w:rPr>
          <w:b/>
          <w:lang w:val="en-US"/>
        </w:rPr>
        <w:t>Vista</w:t>
      </w:r>
      <w:r w:rsidRPr="00961C90">
        <w:t xml:space="preserve">, </w:t>
      </w:r>
      <w:r w:rsidRPr="00961C90">
        <w:rPr>
          <w:b/>
          <w:lang w:val="en-US"/>
        </w:rPr>
        <w:t>Windows</w:t>
      </w:r>
      <w:r w:rsidRPr="00961C90">
        <w:rPr>
          <w:b/>
        </w:rPr>
        <w:t xml:space="preserve"> 7</w:t>
      </w:r>
      <w:r w:rsidRPr="00961C90">
        <w:t xml:space="preserve">, </w:t>
      </w:r>
      <w:r w:rsidRPr="00961C90">
        <w:rPr>
          <w:b/>
          <w:lang w:val="en-US"/>
        </w:rPr>
        <w:t>Windows</w:t>
      </w:r>
      <w:r w:rsidRPr="00961C90">
        <w:rPr>
          <w:b/>
        </w:rPr>
        <w:t xml:space="preserve"> 8</w:t>
      </w:r>
      <w:r w:rsidRPr="00961C90">
        <w:t xml:space="preserve">, </w:t>
      </w:r>
      <w:r w:rsidRPr="00961C90">
        <w:rPr>
          <w:b/>
          <w:lang w:val="en-US"/>
        </w:rPr>
        <w:t>Windows</w:t>
      </w:r>
      <w:r w:rsidR="00983789">
        <w:rPr>
          <w:b/>
        </w:rPr>
        <w:t xml:space="preserve"> 10</w:t>
      </w:r>
      <w:r w:rsidRPr="00961C90">
        <w:t>;</w:t>
      </w:r>
    </w:p>
    <w:p w:rsidR="00795A89" w:rsidRPr="00961C90" w:rsidRDefault="00795A89" w:rsidP="00F556F6">
      <w:pPr>
        <w:pStyle w:val="ae"/>
        <w:numPr>
          <w:ilvl w:val="0"/>
          <w:numId w:val="3"/>
        </w:numPr>
        <w:spacing w:before="0" w:line="276" w:lineRule="auto"/>
        <w:ind w:left="1418" w:hanging="567"/>
      </w:pPr>
      <w:r>
        <w:t>Процессор с тактовой частотой не менее 1ГГц</w:t>
      </w:r>
      <w:r w:rsidRPr="00795A89">
        <w:t>;</w:t>
      </w:r>
    </w:p>
    <w:p w:rsidR="00564A2F" w:rsidRDefault="00564A2F" w:rsidP="00F556F6">
      <w:pPr>
        <w:pStyle w:val="ae"/>
        <w:numPr>
          <w:ilvl w:val="0"/>
          <w:numId w:val="3"/>
        </w:numPr>
        <w:spacing w:before="0" w:line="276" w:lineRule="auto"/>
        <w:ind w:left="1418" w:hanging="567"/>
      </w:pPr>
      <w:r>
        <w:t>Наличие свободного места на жестком диске не менее 30 МБ;</w:t>
      </w:r>
    </w:p>
    <w:p w:rsidR="00564A2F" w:rsidRDefault="00564A2F" w:rsidP="00F556F6">
      <w:pPr>
        <w:pStyle w:val="ae"/>
        <w:numPr>
          <w:ilvl w:val="0"/>
          <w:numId w:val="3"/>
        </w:numPr>
        <w:spacing w:before="0" w:line="276" w:lineRule="auto"/>
        <w:ind w:left="1418" w:hanging="567"/>
      </w:pPr>
      <w:r>
        <w:t>Не менее 30 МБ свободного места в оперативной памяти;</w:t>
      </w:r>
    </w:p>
    <w:p w:rsidR="00AB5E6A" w:rsidRPr="00BB2346" w:rsidRDefault="00564A2F" w:rsidP="00F556F6">
      <w:pPr>
        <w:pStyle w:val="ae"/>
        <w:numPr>
          <w:ilvl w:val="0"/>
          <w:numId w:val="3"/>
        </w:numPr>
        <w:spacing w:before="0" w:line="276" w:lineRule="auto"/>
        <w:ind w:left="1418" w:hanging="567"/>
      </w:pPr>
      <w:r>
        <w:t>Клавиатура, мышь, монитор;</w:t>
      </w:r>
    </w:p>
    <w:p w:rsidR="00AB5E6A" w:rsidRDefault="00AB5E6A" w:rsidP="00AB5E6A">
      <w:pPr>
        <w:pStyle w:val="3"/>
      </w:pPr>
      <w:bookmarkStart w:id="30" w:name="_Toc389461550"/>
      <w:r>
        <w:t>3.2.2 Описание установки и запуска приложения</w:t>
      </w:r>
      <w:bookmarkEnd w:id="30"/>
    </w:p>
    <w:p w:rsidR="00BB2346" w:rsidRPr="005C773C" w:rsidRDefault="00BB2346" w:rsidP="00020DA8">
      <w:pPr>
        <w:spacing w:before="0" w:line="276" w:lineRule="auto"/>
      </w:pPr>
      <w:r>
        <w:t xml:space="preserve">Для установки </w:t>
      </w:r>
      <w:r w:rsidR="005C773C">
        <w:t>сервера</w:t>
      </w:r>
      <w:r>
        <w:t xml:space="preserve"> нужно скопировать приложение </w:t>
      </w:r>
      <w:r>
        <w:rPr>
          <w:lang w:val="en-US"/>
        </w:rPr>
        <w:t>Setup</w:t>
      </w:r>
      <w:r>
        <w:t>.</w:t>
      </w:r>
      <w:r>
        <w:rPr>
          <w:lang w:val="en-US"/>
        </w:rPr>
        <w:t>exe</w:t>
      </w:r>
      <w:r w:rsidRPr="00BB2346">
        <w:t xml:space="preserve"> </w:t>
      </w:r>
      <w:r>
        <w:t>на компьютер с диска, запустить его и проследовать инструкциям по установке.</w:t>
      </w:r>
      <w:r w:rsidR="005C773C">
        <w:t xml:space="preserve"> Аналогичным образом поступаем с файлом </w:t>
      </w:r>
      <w:r w:rsidR="005C773C">
        <w:rPr>
          <w:lang w:val="en-US"/>
        </w:rPr>
        <w:t>Setup</w:t>
      </w:r>
      <w:r w:rsidR="005C773C">
        <w:t>1.</w:t>
      </w:r>
      <w:r w:rsidR="005C773C">
        <w:rPr>
          <w:lang w:val="en-US"/>
        </w:rPr>
        <w:t>exe</w:t>
      </w:r>
      <w:r w:rsidR="005C773C">
        <w:t xml:space="preserve"> для установки клиента.</w:t>
      </w:r>
    </w:p>
    <w:p w:rsidR="00BB2346" w:rsidRPr="005C773C" w:rsidRDefault="00BB2346" w:rsidP="00020DA8">
      <w:pPr>
        <w:spacing w:before="0" w:line="276" w:lineRule="auto"/>
        <w:ind w:firstLine="708"/>
      </w:pPr>
      <w:r>
        <w:t xml:space="preserve">Для запуска </w:t>
      </w:r>
      <w:r w:rsidR="005C773C">
        <w:t>сервера</w:t>
      </w:r>
      <w:r>
        <w:t xml:space="preserve"> необходимо запустить</w:t>
      </w:r>
      <w:r w:rsidR="00D364D7" w:rsidRPr="00D364D7">
        <w:t xml:space="preserve"> </w:t>
      </w:r>
      <w:r w:rsidR="005C773C">
        <w:rPr>
          <w:lang w:val="en-US"/>
        </w:rPr>
        <w:t>Server</w:t>
      </w:r>
      <w:r w:rsidR="00886A31">
        <w:t>.</w:t>
      </w:r>
      <w:r>
        <w:rPr>
          <w:lang w:val="en-US"/>
        </w:rPr>
        <w:t>exe</w:t>
      </w:r>
      <w:r>
        <w:t>.</w:t>
      </w:r>
      <w:r w:rsidR="005C773C" w:rsidRPr="005C773C">
        <w:t xml:space="preserve"> </w:t>
      </w:r>
      <w:r w:rsidR="005C773C">
        <w:t xml:space="preserve">Для запуска клиента – </w:t>
      </w:r>
      <w:r w:rsidR="005C773C">
        <w:rPr>
          <w:lang w:val="en-US"/>
        </w:rPr>
        <w:t>Client</w:t>
      </w:r>
      <w:r w:rsidR="005C773C" w:rsidRPr="005C773C">
        <w:t>.</w:t>
      </w:r>
      <w:r w:rsidR="005C773C">
        <w:rPr>
          <w:lang w:val="en-US"/>
        </w:rPr>
        <w:t>exe</w:t>
      </w:r>
      <w:r w:rsidR="005C773C">
        <w:t>.</w:t>
      </w:r>
    </w:p>
    <w:p w:rsidR="00AB5E6A" w:rsidRDefault="00AB5E6A" w:rsidP="00AB5E6A">
      <w:pPr>
        <w:pStyle w:val="3"/>
      </w:pPr>
      <w:bookmarkStart w:id="31" w:name="_Toc389461551"/>
      <w:r>
        <w:t>3.2.3 Руководство пользователя</w:t>
      </w:r>
      <w:bookmarkEnd w:id="31"/>
    </w:p>
    <w:p w:rsidR="009F21C4" w:rsidRDefault="009F21C4" w:rsidP="00020DA8">
      <w:pPr>
        <w:spacing w:before="0" w:line="276" w:lineRule="auto"/>
        <w:ind w:firstLine="708"/>
      </w:pPr>
      <w:bookmarkStart w:id="32" w:name="_Toc389461552"/>
      <w:r>
        <w:t>Работа с клиентским приложением:</w:t>
      </w:r>
    </w:p>
    <w:p w:rsidR="009F21C4" w:rsidRPr="005B520F" w:rsidRDefault="009F21C4" w:rsidP="00020DA8">
      <w:pPr>
        <w:spacing w:before="0" w:line="276" w:lineRule="auto"/>
        <w:ind w:firstLine="708"/>
      </w:pPr>
      <w:r>
        <w:t xml:space="preserve">Клиент имеет всего две настройки – </w:t>
      </w:r>
      <w:r>
        <w:rPr>
          <w:lang w:val="en-US"/>
        </w:rPr>
        <w:t>UDP</w:t>
      </w:r>
      <w:r>
        <w:t xml:space="preserve"> и</w:t>
      </w:r>
      <w:r w:rsidRPr="009F21C4">
        <w:t xml:space="preserve"> </w:t>
      </w:r>
      <w:r>
        <w:rPr>
          <w:lang w:val="en-US"/>
        </w:rPr>
        <w:t>TCP</w:t>
      </w:r>
      <w:r>
        <w:t xml:space="preserve"> порты, значения которых вводит пользователь. Для старта клиента необходимо нажать на кнопку «</w:t>
      </w:r>
      <w:r>
        <w:rPr>
          <w:lang w:val="en-US"/>
        </w:rPr>
        <w:t>Start</w:t>
      </w:r>
      <w:r>
        <w:t>». Приложение свернется в системный трей. Для остановки клиента необходимо нажать кнопку «</w:t>
      </w:r>
      <w:r>
        <w:rPr>
          <w:lang w:val="en-US"/>
        </w:rPr>
        <w:t>Stop</w:t>
      </w:r>
      <w:r>
        <w:t>».</w:t>
      </w:r>
      <w:r w:rsidR="005B520F">
        <w:t xml:space="preserve"> </w:t>
      </w:r>
      <w:r w:rsidR="005C773C">
        <w:t>Для окончания работы с клиентом</w:t>
      </w:r>
      <w:r w:rsidR="005B520F">
        <w:t xml:space="preserve"> нажмите кнопку закр</w:t>
      </w:r>
      <w:r w:rsidR="005C773C">
        <w:t>ытия программы в правом верхнем углу.</w:t>
      </w:r>
    </w:p>
    <w:p w:rsidR="009F21C4" w:rsidRPr="00AA11E4" w:rsidRDefault="009F21C4" w:rsidP="00020DA8">
      <w:pPr>
        <w:spacing w:before="0" w:line="276" w:lineRule="auto"/>
        <w:ind w:firstLine="708"/>
      </w:pPr>
      <w:r>
        <w:t>Работа с серверным приложением:</w:t>
      </w:r>
    </w:p>
    <w:p w:rsidR="009F21C4" w:rsidRDefault="009F21C4" w:rsidP="00020DA8">
      <w:pPr>
        <w:spacing w:before="0" w:line="276" w:lineRule="auto"/>
      </w:pPr>
      <w:r>
        <w:t xml:space="preserve">1. Для начала работы нужно ввести </w:t>
      </w:r>
      <w:r>
        <w:rPr>
          <w:lang w:val="en-US"/>
        </w:rPr>
        <w:t>UDP</w:t>
      </w:r>
      <w:r>
        <w:t xml:space="preserve"> порт в поле ввода</w:t>
      </w:r>
      <w:r w:rsidR="005B520F">
        <w:t xml:space="preserve"> и нажать кнопку «</w:t>
      </w:r>
      <w:r w:rsidR="005B520F">
        <w:rPr>
          <w:lang w:val="en-US"/>
        </w:rPr>
        <w:t>Find</w:t>
      </w:r>
      <w:r w:rsidR="005B520F" w:rsidRPr="005B520F">
        <w:t xml:space="preserve"> </w:t>
      </w:r>
      <w:r w:rsidR="005B520F">
        <w:rPr>
          <w:lang w:val="en-US"/>
        </w:rPr>
        <w:t>clients</w:t>
      </w:r>
      <w:r w:rsidR="005B520F">
        <w:t>»</w:t>
      </w:r>
      <w:r>
        <w:t>.</w:t>
      </w:r>
    </w:p>
    <w:p w:rsidR="009F21C4" w:rsidRDefault="009F21C4" w:rsidP="00020DA8">
      <w:pPr>
        <w:spacing w:before="0" w:line="276" w:lineRule="auto"/>
      </w:pPr>
      <w:r>
        <w:t xml:space="preserve">2. </w:t>
      </w:r>
      <w:r w:rsidR="005B520F">
        <w:t>Если серверу удастся найти хоть один клиент, то он будет выведен в главное поле окна</w:t>
      </w:r>
      <w:r>
        <w:t>.</w:t>
      </w:r>
      <w:r w:rsidR="005B520F">
        <w:t xml:space="preserve"> Для работы с клиентом, нужно выделить его в списке найденных клиентов.</w:t>
      </w:r>
    </w:p>
    <w:p w:rsidR="009F21C4" w:rsidRDefault="009F21C4" w:rsidP="00020DA8">
      <w:pPr>
        <w:spacing w:before="0" w:line="276" w:lineRule="auto"/>
      </w:pPr>
      <w:r>
        <w:t xml:space="preserve">3. </w:t>
      </w:r>
      <w:r w:rsidR="005B520F">
        <w:t xml:space="preserve">Чтобы клиент прислал историю </w:t>
      </w:r>
      <w:r w:rsidR="005B520F">
        <w:rPr>
          <w:lang w:val="en-US"/>
        </w:rPr>
        <w:t>HTTP</w:t>
      </w:r>
      <w:r w:rsidR="005B520F">
        <w:t xml:space="preserve"> трафика, нужно нажать кнопку «</w:t>
      </w:r>
      <w:r w:rsidR="005B520F">
        <w:rPr>
          <w:lang w:val="en-US"/>
        </w:rPr>
        <w:t>Get</w:t>
      </w:r>
      <w:r w:rsidR="005B520F" w:rsidRPr="005B520F">
        <w:t xml:space="preserve"> </w:t>
      </w:r>
      <w:r w:rsidR="005B520F">
        <w:rPr>
          <w:lang w:val="en-US"/>
        </w:rPr>
        <w:t>History</w:t>
      </w:r>
      <w:r w:rsidR="005B520F">
        <w:t>».</w:t>
      </w:r>
    </w:p>
    <w:p w:rsidR="009F21C4" w:rsidRDefault="009F21C4" w:rsidP="00020DA8">
      <w:pPr>
        <w:spacing w:before="0" w:line="276" w:lineRule="auto"/>
      </w:pPr>
      <w:r>
        <w:t xml:space="preserve">4. </w:t>
      </w:r>
      <w:r w:rsidR="005B520F">
        <w:t>Чтобы отслеживание трафика происходило в интерактивном режиме, нужно нажать кнопку «</w:t>
      </w:r>
      <w:r w:rsidR="005B520F">
        <w:rPr>
          <w:lang w:val="en-US"/>
        </w:rPr>
        <w:t>View</w:t>
      </w:r>
      <w:r w:rsidR="005B520F">
        <w:t>».</w:t>
      </w:r>
    </w:p>
    <w:p w:rsidR="005C773C" w:rsidRPr="005C773C" w:rsidRDefault="005C773C" w:rsidP="00020DA8">
      <w:pPr>
        <w:spacing w:before="0" w:line="276" w:lineRule="auto"/>
      </w:pPr>
      <w:r>
        <w:t>5.  Чтобы осуществить поиск</w:t>
      </w:r>
      <w:r w:rsidR="00580C78">
        <w:t xml:space="preserve"> по запросам и ответам</w:t>
      </w:r>
      <w:r>
        <w:t>, нужно нажать на кнопку «</w:t>
      </w:r>
      <w:r>
        <w:rPr>
          <w:lang w:val="en-US"/>
        </w:rPr>
        <w:t>Find</w:t>
      </w:r>
      <w:r>
        <w:t>»</w:t>
      </w:r>
      <w:r w:rsidR="00580C78">
        <w:t xml:space="preserve"> и ввести в строку часть слова либо слово целиком.</w:t>
      </w:r>
    </w:p>
    <w:p w:rsidR="009F21C4" w:rsidRDefault="009F21C4" w:rsidP="00020DA8">
      <w:pPr>
        <w:spacing w:before="0" w:line="276" w:lineRule="auto"/>
      </w:pPr>
      <w:r>
        <w:lastRenderedPageBreak/>
        <w:t>5. Для открытия справки нажмите в верхнем меню на вкладку «</w:t>
      </w:r>
      <w:r w:rsidR="005B520F">
        <w:rPr>
          <w:lang w:val="en-US"/>
        </w:rPr>
        <w:t>Help</w:t>
      </w:r>
      <w:r w:rsidR="005B520F">
        <w:t>»</w:t>
      </w:r>
      <w:r>
        <w:t xml:space="preserve"> и выберите формат </w:t>
      </w:r>
      <w:r w:rsidR="005B520F">
        <w:t>пункт меню «</w:t>
      </w:r>
      <w:r w:rsidR="005B520F">
        <w:rPr>
          <w:lang w:val="en-US"/>
        </w:rPr>
        <w:t>Help</w:t>
      </w:r>
      <w:r w:rsidR="005B520F" w:rsidRPr="005B520F">
        <w:t>».</w:t>
      </w:r>
    </w:p>
    <w:p w:rsidR="005B520F" w:rsidRPr="005B520F" w:rsidRDefault="005B520F" w:rsidP="00020DA8">
      <w:pPr>
        <w:spacing w:before="0" w:line="276" w:lineRule="auto"/>
      </w:pPr>
      <w:r>
        <w:t>6. Для окончания работы с сервером нажмите кнопку закрытия программы в правом верхнем углу или воспользуйтесь меню «</w:t>
      </w:r>
      <w:r>
        <w:rPr>
          <w:lang w:val="en-US"/>
        </w:rPr>
        <w:t>File</w:t>
      </w:r>
      <w:r w:rsidRPr="005B520F">
        <w:t>/</w:t>
      </w:r>
      <w:r>
        <w:rPr>
          <w:lang w:val="en-US"/>
        </w:rPr>
        <w:t>Exit</w:t>
      </w:r>
      <w:r>
        <w:t>».</w:t>
      </w:r>
    </w:p>
    <w:p w:rsidR="00AB5E6A" w:rsidRDefault="00AB5E6A" w:rsidP="00020DA8">
      <w:pPr>
        <w:pStyle w:val="2"/>
        <w:spacing w:before="0" w:after="0" w:line="276" w:lineRule="auto"/>
      </w:pPr>
      <w:r>
        <w:t>3.3 Анализ программного обеспечения</w:t>
      </w:r>
      <w:bookmarkEnd w:id="32"/>
    </w:p>
    <w:p w:rsidR="00AB5E6A" w:rsidRDefault="00AB5E6A" w:rsidP="00020DA8">
      <w:pPr>
        <w:pStyle w:val="3"/>
        <w:spacing w:before="0" w:after="0" w:line="276" w:lineRule="auto"/>
      </w:pPr>
      <w:bookmarkStart w:id="33" w:name="_Toc389461553"/>
      <w:r>
        <w:t>3.3.1 Анализ исходного кода приложения</w:t>
      </w:r>
      <w:bookmarkEnd w:id="33"/>
    </w:p>
    <w:p w:rsidR="00670B33" w:rsidRDefault="00670B33" w:rsidP="00020DA8">
      <w:pPr>
        <w:spacing w:before="0" w:line="276" w:lineRule="auto"/>
      </w:pPr>
      <w:r w:rsidRPr="00830543">
        <w:t xml:space="preserve">Для анализа исходного кода приложения </w:t>
      </w:r>
      <w:r>
        <w:t>был использован стандартная утилита Visual Studio 2012.</w:t>
      </w:r>
    </w:p>
    <w:p w:rsidR="00670B33" w:rsidRDefault="00670B33" w:rsidP="00020DA8">
      <w:pPr>
        <w:spacing w:before="0" w:line="276" w:lineRule="auto"/>
      </w:pPr>
      <w:r>
        <w:t>Анализ исходного кода сервера до исправления ошибок представлен на рисунке:</w:t>
      </w:r>
    </w:p>
    <w:p w:rsidR="00E32A54" w:rsidRDefault="00670B33" w:rsidP="00E32A54">
      <w:pPr>
        <w:jc w:val="center"/>
      </w:pPr>
      <w:r>
        <w:rPr>
          <w:noProof/>
        </w:rPr>
        <w:drawing>
          <wp:inline distT="0" distB="0" distL="0" distR="0">
            <wp:extent cx="2313829" cy="2840822"/>
            <wp:effectExtent l="0" t="0" r="0" b="0"/>
            <wp:docPr id="106" name="Рисунок 106" descr="E:\Мучеба\3курс\0 ОССП курсач\doc\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учеба\3курс\0 ОССП курсач\doc\aaa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38" cy="284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54" w:rsidRDefault="00E32A54" w:rsidP="00020DA8">
      <w:pPr>
        <w:spacing w:before="0" w:line="276" w:lineRule="auto"/>
        <w:jc w:val="center"/>
      </w:pPr>
      <w:r>
        <w:t xml:space="preserve">Рисунок </w:t>
      </w:r>
      <w:r w:rsidR="0078083C">
        <w:t>1</w:t>
      </w:r>
      <w:r w:rsidR="00F6036B">
        <w:t>2</w:t>
      </w:r>
      <w:r>
        <w:t xml:space="preserve"> – Анализ исходного кода до исправления ошибок</w:t>
      </w:r>
    </w:p>
    <w:p w:rsidR="00E32A54" w:rsidRDefault="007F5350" w:rsidP="00020DA8">
      <w:pPr>
        <w:spacing w:before="0" w:line="276" w:lineRule="auto"/>
      </w:pPr>
      <w:r>
        <w:t xml:space="preserve">Анализ исходного кода после исправления ошибок представлен на рисунке </w:t>
      </w:r>
      <w:r w:rsidR="00B32E88">
        <w:t>1</w:t>
      </w:r>
      <w:r w:rsidR="00F6036B">
        <w:t>3</w:t>
      </w:r>
      <w:r>
        <w:t>:</w:t>
      </w:r>
    </w:p>
    <w:p w:rsidR="007F5350" w:rsidRDefault="00670B33" w:rsidP="00E14B75">
      <w:pPr>
        <w:jc w:val="center"/>
      </w:pPr>
      <w:r>
        <w:rPr>
          <w:noProof/>
        </w:rPr>
        <w:drawing>
          <wp:inline distT="0" distB="0" distL="0" distR="0">
            <wp:extent cx="2910177" cy="1534288"/>
            <wp:effectExtent l="0" t="0" r="5080" b="8890"/>
            <wp:docPr id="107" name="Рисунок 107" descr="E:\Мучеба\3курс\0 ОССП курсач\doc\b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учеба\3курс\0 ОССП курсач\doc\bbb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28" cy="153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B75" w:rsidRPr="00E14B75" w:rsidRDefault="00E14B75" w:rsidP="00020DA8">
      <w:pPr>
        <w:spacing w:before="0"/>
        <w:jc w:val="center"/>
      </w:pPr>
      <w:r>
        <w:t xml:space="preserve">Рисунок </w:t>
      </w:r>
      <w:r w:rsidR="00B32E88">
        <w:t>1</w:t>
      </w:r>
      <w:r w:rsidR="00F6036B">
        <w:t>3</w:t>
      </w:r>
      <w:r>
        <w:t xml:space="preserve"> – Анализ исходного кода после исправления ошибок</w:t>
      </w:r>
    </w:p>
    <w:p w:rsidR="00AB5E6A" w:rsidRPr="00AB5E6A" w:rsidRDefault="00AB5E6A" w:rsidP="00AB5E6A">
      <w:pPr>
        <w:pStyle w:val="3"/>
      </w:pPr>
      <w:bookmarkStart w:id="34" w:name="_Toc389461554"/>
      <w:r>
        <w:t>3.3.2 Анализ производительности приложения</w:t>
      </w:r>
      <w:bookmarkEnd w:id="34"/>
    </w:p>
    <w:p w:rsidR="00AB5E6A" w:rsidRDefault="00670B33" w:rsidP="00020DA8">
      <w:pPr>
        <w:spacing w:before="0" w:line="276" w:lineRule="auto"/>
      </w:pPr>
      <w:r>
        <w:t>Для анализа производительности клиентского приложения была выбрана стандартная утилита Visual Studio 2012. Отчёт анализа производительности серверного приложения представлен на рисунке</w:t>
      </w:r>
      <w:r w:rsidR="00A04CAA">
        <w:t>:</w:t>
      </w:r>
    </w:p>
    <w:p w:rsidR="00020DA8" w:rsidRDefault="00020DA8" w:rsidP="00020DA8">
      <w:pPr>
        <w:spacing w:before="0" w:line="276" w:lineRule="auto"/>
      </w:pPr>
    </w:p>
    <w:p w:rsidR="00A04CAA" w:rsidRDefault="00670B33" w:rsidP="00670B33">
      <w:pPr>
        <w:ind w:firstLine="0"/>
        <w:jc w:val="center"/>
      </w:pPr>
      <w:r>
        <w:rPr>
          <w:noProof/>
        </w:rPr>
        <w:drawing>
          <wp:inline distT="0" distB="0" distL="0" distR="0">
            <wp:extent cx="3906780" cy="2441050"/>
            <wp:effectExtent l="0" t="0" r="0" b="0"/>
            <wp:docPr id="108" name="Рисунок 108" descr="E:\Мучеба\3курс\0 ОССП курсач\doc\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учеба\3курс\0 ОССП курсач\doc\ccc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02" cy="244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CAA" w:rsidRDefault="00A04CAA" w:rsidP="00020DA8">
      <w:pPr>
        <w:spacing w:before="0"/>
        <w:jc w:val="center"/>
      </w:pPr>
      <w:r>
        <w:t xml:space="preserve">Рисунок </w:t>
      </w:r>
      <w:r w:rsidR="0078083C">
        <w:t>1</w:t>
      </w:r>
      <w:r w:rsidR="00F6036B">
        <w:t>4</w:t>
      </w:r>
      <w:r>
        <w:t xml:space="preserve"> – </w:t>
      </w:r>
      <w:r w:rsidR="00670B33">
        <w:t>Отчёт производительности серверного приложения</w:t>
      </w:r>
    </w:p>
    <w:p w:rsidR="00670B33" w:rsidRDefault="00670B33" w:rsidP="00020DA8">
      <w:pPr>
        <w:spacing w:before="0"/>
        <w:jc w:val="center"/>
      </w:pPr>
      <w:r>
        <w:t>График анализа производительности клиента представлен на рисунке</w:t>
      </w:r>
    </w:p>
    <w:p w:rsidR="00A04CAA" w:rsidRDefault="00670B33" w:rsidP="00670B33">
      <w:pPr>
        <w:ind w:firstLine="0"/>
        <w:jc w:val="center"/>
      </w:pPr>
      <w:r>
        <w:rPr>
          <w:noProof/>
        </w:rPr>
        <w:drawing>
          <wp:inline distT="0" distB="0" distL="0" distR="0">
            <wp:extent cx="4190338" cy="2679299"/>
            <wp:effectExtent l="0" t="0" r="1270" b="6985"/>
            <wp:docPr id="109" name="Рисунок 109" descr="E:\Мучеба\3курс\0 ОССП курсач\doc\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учеба\3курс\0 ОССП курсач\doc\ddd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060" cy="26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CAA" w:rsidRDefault="00A04CAA" w:rsidP="00020DA8">
      <w:pPr>
        <w:spacing w:before="0"/>
        <w:jc w:val="center"/>
      </w:pPr>
      <w:r>
        <w:t xml:space="preserve">Рисунок </w:t>
      </w:r>
      <w:r w:rsidR="0078083C">
        <w:t>1</w:t>
      </w:r>
      <w:r w:rsidR="00F6036B">
        <w:t>5</w:t>
      </w:r>
      <w:r w:rsidR="00F55AB5">
        <w:t xml:space="preserve"> </w:t>
      </w:r>
      <w:r>
        <w:t xml:space="preserve">– </w:t>
      </w:r>
      <w:r w:rsidR="00670B33">
        <w:t>Отчёт производительности клиентского приложения</w:t>
      </w:r>
    </w:p>
    <w:p w:rsidR="00AB5E6A" w:rsidRDefault="00AB5E6A" w:rsidP="00A82751">
      <w:pPr>
        <w:pStyle w:val="2"/>
      </w:pPr>
      <w:bookmarkStart w:id="35" w:name="_Toc389461555"/>
      <w:r>
        <w:t>3.4 Тестирование программного обеспечения</w:t>
      </w:r>
      <w:bookmarkEnd w:id="35"/>
    </w:p>
    <w:p w:rsidR="00AB5E6A" w:rsidRDefault="00AB5E6A" w:rsidP="00A82751">
      <w:pPr>
        <w:pStyle w:val="3"/>
      </w:pPr>
      <w:bookmarkStart w:id="36" w:name="_Toc389461556"/>
      <w:r>
        <w:t>3.4.1 Разработка модульных тестов</w:t>
      </w:r>
      <w:bookmarkEnd w:id="36"/>
    </w:p>
    <w:p w:rsidR="00670B33" w:rsidRPr="00670B33" w:rsidRDefault="00670B33" w:rsidP="00020DA8">
      <w:pPr>
        <w:spacing w:before="0" w:line="276" w:lineRule="auto"/>
      </w:pPr>
      <w:r>
        <w:t xml:space="preserve">Для создания модульных тестов была выбрана стандартная утилита </w:t>
      </w:r>
      <w:r>
        <w:rPr>
          <w:lang w:val="en-US"/>
        </w:rPr>
        <w:t>Microsoft</w:t>
      </w:r>
      <w:r w:rsidRPr="001A08EC">
        <w:t xml:space="preserve"> </w:t>
      </w:r>
      <w:r>
        <w:rPr>
          <w:lang w:val="en-US"/>
        </w:rPr>
        <w:t>Visual</w:t>
      </w:r>
      <w:r w:rsidRPr="001A08EC">
        <w:t xml:space="preserve"> </w:t>
      </w:r>
      <w:r>
        <w:rPr>
          <w:lang w:val="en-US"/>
        </w:rPr>
        <w:t>Studio</w:t>
      </w:r>
      <w:r>
        <w:t xml:space="preserve"> 2012. Был создан тестовый класс, реализация которого</w:t>
      </w:r>
      <w:r w:rsidR="00514939">
        <w:t xml:space="preserve"> представлена в листинге</w:t>
      </w:r>
      <w:r>
        <w:t>.</w:t>
      </w:r>
    </w:p>
    <w:p w:rsidR="00514939" w:rsidRPr="00F6036B" w:rsidRDefault="00F6036B" w:rsidP="00514939">
      <w:pPr>
        <w:rPr>
          <w:b/>
        </w:rPr>
      </w:pPr>
      <w:r>
        <w:rPr>
          <w:b/>
        </w:rPr>
        <w:t>Листинг</w:t>
      </w:r>
      <w:r w:rsidRPr="00F6036B">
        <w:rPr>
          <w:b/>
        </w:rPr>
        <w:t xml:space="preserve"> 3.</w:t>
      </w:r>
      <w:r>
        <w:rPr>
          <w:b/>
        </w:rPr>
        <w:t>12</w:t>
      </w:r>
      <w:r w:rsidR="00514939" w:rsidRPr="00F6036B">
        <w:rPr>
          <w:b/>
        </w:rPr>
        <w:t xml:space="preserve"> – </w:t>
      </w:r>
      <w:r w:rsidR="00514939">
        <w:rPr>
          <w:b/>
        </w:rPr>
        <w:t>Тестовый</w:t>
      </w:r>
      <w:r w:rsidR="00514939" w:rsidRPr="00F6036B">
        <w:rPr>
          <w:b/>
        </w:rPr>
        <w:t xml:space="preserve"> </w:t>
      </w:r>
      <w:r w:rsidR="00514939">
        <w:rPr>
          <w:b/>
        </w:rPr>
        <w:t>класс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4939" w:rsidTr="00DF209A">
        <w:tc>
          <w:tcPr>
            <w:tcW w:w="9571" w:type="dxa"/>
          </w:tcPr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14939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"stdafx.h"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14939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"CppUnitTest.h"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14939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"../RawSockets/RawSockets.h"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Microsoft::VisualStudio::CppUnitTestFramework;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UnitTest1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14939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TEST_CLASS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514939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UnitTest1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 xml:space="preserve">   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</w:t>
            </w: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6F008A"/>
                <w:sz w:val="19"/>
                <w:szCs w:val="19"/>
                <w:highlight w:val="white"/>
              </w:rPr>
              <w:t xml:space="preserve">           </w:t>
            </w:r>
            <w:r w:rsidRPr="00514939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TEST_METHOD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(TestGetPacket)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Init ();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 xml:space="preserve">                 </w:t>
            </w:r>
            <w:r w:rsidRPr="00514939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PACKET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*pack=</w:t>
            </w: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         </w:t>
            </w: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(!pack)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pack=GetPacket();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Close();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14939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 xml:space="preserve">                 Assert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::AreEqual((</w:t>
            </w: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1493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 6,pack-&gt;ip.ip_protocol);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D519A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line="240" w:lineRule="auto"/>
              <w:ind w:left="1134" w:hanging="567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};</w:t>
            </w:r>
          </w:p>
          <w:p w:rsidR="00514939" w:rsidRPr="00514939" w:rsidRDefault="00514939" w:rsidP="00F556F6">
            <w:pPr>
              <w:pStyle w:val="ae"/>
              <w:numPr>
                <w:ilvl w:val="0"/>
                <w:numId w:val="16"/>
              </w:numPr>
              <w:ind w:left="1134" w:hanging="5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1493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514939" w:rsidRDefault="00514939" w:rsidP="00DF209A">
            <w:pPr>
              <w:pStyle w:val="af7"/>
            </w:pPr>
          </w:p>
        </w:tc>
      </w:tr>
    </w:tbl>
    <w:p w:rsidR="004939D0" w:rsidRDefault="004939D0" w:rsidP="00020DA8">
      <w:pPr>
        <w:spacing w:before="0"/>
      </w:pPr>
      <w:r>
        <w:lastRenderedPageBreak/>
        <w:t>Результаты тестирования представлены на рисунке 1</w:t>
      </w:r>
      <w:r w:rsidR="00F6036B">
        <w:t>6</w:t>
      </w:r>
      <w:r>
        <w:t>:</w:t>
      </w:r>
    </w:p>
    <w:p w:rsidR="004939D0" w:rsidRDefault="00514939" w:rsidP="004939D0">
      <w:pPr>
        <w:ind w:firstLine="0"/>
        <w:jc w:val="center"/>
      </w:pPr>
      <w:r>
        <w:rPr>
          <w:noProof/>
        </w:rPr>
        <w:drawing>
          <wp:inline distT="0" distB="0" distL="0" distR="0">
            <wp:extent cx="5908486" cy="1041621"/>
            <wp:effectExtent l="0" t="0" r="0" b="6350"/>
            <wp:docPr id="110" name="Рисунок 110" descr="E:\Мучеба\3курс\0 ОССП курсач\doc\e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учеба\3курс\0 ОССП курсач\doc\ee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52" cy="10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9D0" w:rsidRPr="004939D0" w:rsidRDefault="004939D0" w:rsidP="00020DA8">
      <w:pPr>
        <w:spacing w:before="0"/>
        <w:ind w:firstLine="0"/>
        <w:jc w:val="center"/>
      </w:pPr>
      <w:r>
        <w:t>Рисунок 1</w:t>
      </w:r>
      <w:r w:rsidR="00F6036B">
        <w:t>6</w:t>
      </w:r>
      <w:r>
        <w:t xml:space="preserve"> – Результаты модульного тестирования</w:t>
      </w:r>
    </w:p>
    <w:p w:rsidR="00AB5E6A" w:rsidRDefault="00AB5E6A" w:rsidP="00A82751">
      <w:pPr>
        <w:pStyle w:val="3"/>
      </w:pPr>
      <w:bookmarkStart w:id="37" w:name="_Toc389461557"/>
      <w:r>
        <w:t xml:space="preserve">3.4.2 Разработка и результаты </w:t>
      </w:r>
      <w:r w:rsidRPr="00A82751">
        <w:t>интегрированного</w:t>
      </w:r>
      <w:r>
        <w:t xml:space="preserve"> тестирования</w:t>
      </w:r>
      <w:bookmarkEnd w:id="37"/>
    </w:p>
    <w:p w:rsidR="00514939" w:rsidRDefault="00514939" w:rsidP="00020DA8">
      <w:pPr>
        <w:spacing w:before="0"/>
      </w:pPr>
      <w:bookmarkStart w:id="38" w:name="_Toc389461558"/>
      <w:r>
        <w:t>Интегрированные тесты и их результаты приведены в таблицах 3.1 и 3.2 соответственно.</w:t>
      </w:r>
    </w:p>
    <w:p w:rsidR="00514939" w:rsidRDefault="00514939" w:rsidP="00020DA8">
      <w:pPr>
        <w:spacing w:before="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Таблица 3.1 – Тесты</w:t>
      </w:r>
    </w:p>
    <w:tbl>
      <w:tblPr>
        <w:tblStyle w:val="afe"/>
        <w:tblW w:w="9606" w:type="dxa"/>
        <w:tblLook w:val="04A0" w:firstRow="1" w:lastRow="0" w:firstColumn="1" w:lastColumn="0" w:noHBand="0" w:noVBand="1"/>
      </w:tblPr>
      <w:tblGrid>
        <w:gridCol w:w="4786"/>
        <w:gridCol w:w="4820"/>
      </w:tblGrid>
      <w:tr w:rsidR="00514939" w:rsidTr="00514939">
        <w:tc>
          <w:tcPr>
            <w:tcW w:w="4786" w:type="dxa"/>
            <w:hideMark/>
          </w:tcPr>
          <w:p w:rsidR="00514939" w:rsidRDefault="00514939" w:rsidP="00DF209A">
            <w:pPr>
              <w:jc w:val="center"/>
            </w:pPr>
            <w:r>
              <w:t>Цель теста</w:t>
            </w:r>
          </w:p>
        </w:tc>
        <w:tc>
          <w:tcPr>
            <w:tcW w:w="4820" w:type="dxa"/>
            <w:hideMark/>
          </w:tcPr>
          <w:p w:rsidR="00514939" w:rsidRDefault="00514939" w:rsidP="00DF209A">
            <w:pPr>
              <w:jc w:val="center"/>
            </w:pPr>
            <w:r>
              <w:t>Действие</w:t>
            </w:r>
          </w:p>
        </w:tc>
      </w:tr>
      <w:tr w:rsidR="00514939" w:rsidTr="00514939">
        <w:tc>
          <w:tcPr>
            <w:tcW w:w="4786" w:type="dxa"/>
            <w:hideMark/>
          </w:tcPr>
          <w:p w:rsidR="00514939" w:rsidRDefault="00514939" w:rsidP="00F556F6">
            <w:pPr>
              <w:pStyle w:val="ae"/>
              <w:numPr>
                <w:ilvl w:val="0"/>
                <w:numId w:val="6"/>
              </w:numPr>
              <w:spacing w:before="0" w:line="240" w:lineRule="auto"/>
              <w:jc w:val="left"/>
            </w:pPr>
            <w:r>
              <w:t>Инициализация переменных клиентского приложения</w:t>
            </w:r>
          </w:p>
        </w:tc>
        <w:tc>
          <w:tcPr>
            <w:tcW w:w="4820" w:type="dxa"/>
            <w:hideMark/>
          </w:tcPr>
          <w:p w:rsidR="00514939" w:rsidRDefault="00514939" w:rsidP="00DF209A">
            <w:pPr>
              <w:jc w:val="center"/>
            </w:pPr>
            <w:r>
              <w:t>Инициализация приложения</w:t>
            </w:r>
          </w:p>
        </w:tc>
      </w:tr>
      <w:tr w:rsidR="00514939" w:rsidTr="00514939">
        <w:tc>
          <w:tcPr>
            <w:tcW w:w="4786" w:type="dxa"/>
            <w:hideMark/>
          </w:tcPr>
          <w:p w:rsidR="00514939" w:rsidRDefault="00514939" w:rsidP="00F556F6">
            <w:pPr>
              <w:pStyle w:val="ae"/>
              <w:numPr>
                <w:ilvl w:val="0"/>
                <w:numId w:val="6"/>
              </w:numPr>
              <w:spacing w:before="0" w:line="240" w:lineRule="auto"/>
              <w:jc w:val="left"/>
            </w:pPr>
            <w:r>
              <w:t>Создание интерфейса клиентского приложения</w:t>
            </w:r>
          </w:p>
        </w:tc>
        <w:tc>
          <w:tcPr>
            <w:tcW w:w="4820" w:type="dxa"/>
            <w:hideMark/>
          </w:tcPr>
          <w:p w:rsidR="00514939" w:rsidRDefault="00514939" w:rsidP="00DF209A">
            <w:pPr>
              <w:jc w:val="center"/>
            </w:pPr>
            <w:r>
              <w:t>Запуск приложения</w:t>
            </w:r>
          </w:p>
        </w:tc>
      </w:tr>
      <w:tr w:rsidR="00514939" w:rsidTr="00514939">
        <w:tc>
          <w:tcPr>
            <w:tcW w:w="4786" w:type="dxa"/>
            <w:hideMark/>
          </w:tcPr>
          <w:p w:rsidR="00514939" w:rsidRDefault="00514939" w:rsidP="00F556F6">
            <w:pPr>
              <w:pStyle w:val="ae"/>
              <w:numPr>
                <w:ilvl w:val="0"/>
                <w:numId w:val="6"/>
              </w:numPr>
              <w:spacing w:before="0" w:line="240" w:lineRule="auto"/>
              <w:jc w:val="left"/>
            </w:pPr>
            <w:r>
              <w:t>Инициализация переменных серверного приложения</w:t>
            </w:r>
          </w:p>
        </w:tc>
        <w:tc>
          <w:tcPr>
            <w:tcW w:w="4820" w:type="dxa"/>
            <w:hideMark/>
          </w:tcPr>
          <w:p w:rsidR="00514939" w:rsidRDefault="00514939" w:rsidP="00DF209A">
            <w:pPr>
              <w:jc w:val="center"/>
            </w:pPr>
            <w:r>
              <w:t>Инициализация приложения</w:t>
            </w:r>
          </w:p>
        </w:tc>
      </w:tr>
      <w:tr w:rsidR="00514939" w:rsidTr="00514939">
        <w:tc>
          <w:tcPr>
            <w:tcW w:w="4786" w:type="dxa"/>
            <w:hideMark/>
          </w:tcPr>
          <w:p w:rsidR="00514939" w:rsidRDefault="00514939" w:rsidP="00F556F6">
            <w:pPr>
              <w:pStyle w:val="ae"/>
              <w:numPr>
                <w:ilvl w:val="0"/>
                <w:numId w:val="6"/>
              </w:numPr>
              <w:spacing w:before="0" w:line="240" w:lineRule="auto"/>
              <w:jc w:val="left"/>
            </w:pPr>
            <w:r>
              <w:t>Подключение клиента к серверу</w:t>
            </w:r>
          </w:p>
        </w:tc>
        <w:tc>
          <w:tcPr>
            <w:tcW w:w="4820" w:type="dxa"/>
            <w:hideMark/>
          </w:tcPr>
          <w:p w:rsidR="00514939" w:rsidRDefault="00514939" w:rsidP="00DF209A">
            <w:pPr>
              <w:jc w:val="center"/>
            </w:pPr>
            <w:r>
              <w:t>Подключение</w:t>
            </w:r>
          </w:p>
        </w:tc>
      </w:tr>
      <w:tr w:rsidR="00514939" w:rsidTr="00514939">
        <w:tc>
          <w:tcPr>
            <w:tcW w:w="4786" w:type="dxa"/>
            <w:hideMark/>
          </w:tcPr>
          <w:p w:rsidR="00514939" w:rsidRDefault="00514939" w:rsidP="00F556F6">
            <w:pPr>
              <w:pStyle w:val="ae"/>
              <w:numPr>
                <w:ilvl w:val="0"/>
                <w:numId w:val="6"/>
              </w:numPr>
              <w:spacing w:before="0" w:line="240" w:lineRule="auto"/>
              <w:jc w:val="left"/>
            </w:pPr>
            <w:r>
              <w:t>Передача пакетов</w:t>
            </w:r>
          </w:p>
        </w:tc>
        <w:tc>
          <w:tcPr>
            <w:tcW w:w="4820" w:type="dxa"/>
            <w:hideMark/>
          </w:tcPr>
          <w:p w:rsidR="00514939" w:rsidRDefault="00514939" w:rsidP="00514939">
            <w:pPr>
              <w:jc w:val="center"/>
            </w:pPr>
            <w:r>
              <w:t>Передача пакетов</w:t>
            </w:r>
          </w:p>
        </w:tc>
      </w:tr>
      <w:tr w:rsidR="00514939" w:rsidTr="00514939">
        <w:tc>
          <w:tcPr>
            <w:tcW w:w="4786" w:type="dxa"/>
            <w:hideMark/>
          </w:tcPr>
          <w:p w:rsidR="00514939" w:rsidRDefault="00514939" w:rsidP="00F556F6">
            <w:pPr>
              <w:pStyle w:val="ae"/>
              <w:numPr>
                <w:ilvl w:val="0"/>
                <w:numId w:val="6"/>
              </w:numPr>
              <w:spacing w:before="0" w:line="240" w:lineRule="auto"/>
              <w:jc w:val="left"/>
            </w:pPr>
            <w:r>
              <w:t>Закрытие сервера</w:t>
            </w:r>
          </w:p>
        </w:tc>
        <w:tc>
          <w:tcPr>
            <w:tcW w:w="4820" w:type="dxa"/>
            <w:hideMark/>
          </w:tcPr>
          <w:p w:rsidR="00514939" w:rsidRDefault="00514939" w:rsidP="00DF209A">
            <w:pPr>
              <w:jc w:val="center"/>
            </w:pPr>
            <w:r>
              <w:t>Неожиданное отключение сервера</w:t>
            </w:r>
          </w:p>
        </w:tc>
      </w:tr>
      <w:tr w:rsidR="00514939" w:rsidTr="00514939">
        <w:tc>
          <w:tcPr>
            <w:tcW w:w="4786" w:type="dxa"/>
          </w:tcPr>
          <w:p w:rsidR="00514939" w:rsidRDefault="00514939" w:rsidP="00F556F6">
            <w:pPr>
              <w:pStyle w:val="ae"/>
              <w:numPr>
                <w:ilvl w:val="0"/>
                <w:numId w:val="6"/>
              </w:numPr>
              <w:spacing w:before="0" w:line="240" w:lineRule="auto"/>
              <w:jc w:val="left"/>
            </w:pPr>
            <w:r>
              <w:t>Закрытие клиента</w:t>
            </w:r>
          </w:p>
        </w:tc>
        <w:tc>
          <w:tcPr>
            <w:tcW w:w="4820" w:type="dxa"/>
          </w:tcPr>
          <w:p w:rsidR="00514939" w:rsidRDefault="00514939" w:rsidP="00DF209A">
            <w:pPr>
              <w:jc w:val="center"/>
            </w:pPr>
            <w:r>
              <w:t>Неожиданное отключение клиента</w:t>
            </w:r>
          </w:p>
        </w:tc>
      </w:tr>
      <w:tr w:rsidR="00514939" w:rsidTr="00514939">
        <w:tc>
          <w:tcPr>
            <w:tcW w:w="4786" w:type="dxa"/>
          </w:tcPr>
          <w:p w:rsidR="00514939" w:rsidRDefault="00514939" w:rsidP="00F556F6">
            <w:pPr>
              <w:pStyle w:val="ae"/>
              <w:numPr>
                <w:ilvl w:val="0"/>
                <w:numId w:val="6"/>
              </w:numPr>
              <w:spacing w:before="0" w:line="240" w:lineRule="auto"/>
              <w:jc w:val="left"/>
            </w:pPr>
            <w:r>
              <w:t>Закрытие соединения</w:t>
            </w:r>
          </w:p>
        </w:tc>
        <w:tc>
          <w:tcPr>
            <w:tcW w:w="4820" w:type="dxa"/>
          </w:tcPr>
          <w:p w:rsidR="00514939" w:rsidRDefault="00514939" w:rsidP="00DF209A">
            <w:pPr>
              <w:jc w:val="center"/>
            </w:pPr>
            <w:r>
              <w:t>Клиент закрывает соединение</w:t>
            </w:r>
          </w:p>
        </w:tc>
      </w:tr>
    </w:tbl>
    <w:p w:rsidR="00514939" w:rsidRDefault="00514939" w:rsidP="00020DA8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Таблица 3.2 – Результаты тестов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4666"/>
        <w:gridCol w:w="4679"/>
      </w:tblGrid>
      <w:tr w:rsidR="00514939" w:rsidTr="00DF209A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Номер теста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Результат</w:t>
            </w:r>
          </w:p>
        </w:tc>
      </w:tr>
      <w:tr w:rsidR="00514939" w:rsidTr="00DF209A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1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Пройден</w:t>
            </w:r>
          </w:p>
        </w:tc>
      </w:tr>
      <w:tr w:rsidR="00514939" w:rsidTr="00DF209A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lastRenderedPageBreak/>
              <w:t>2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Пройден</w:t>
            </w:r>
          </w:p>
        </w:tc>
      </w:tr>
      <w:tr w:rsidR="00514939" w:rsidTr="00DF209A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3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Пройден</w:t>
            </w:r>
          </w:p>
        </w:tc>
      </w:tr>
      <w:tr w:rsidR="00514939" w:rsidTr="00DF209A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4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Пройден</w:t>
            </w:r>
          </w:p>
        </w:tc>
      </w:tr>
      <w:tr w:rsidR="00514939" w:rsidTr="00DF209A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5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Пройден</w:t>
            </w:r>
          </w:p>
        </w:tc>
      </w:tr>
      <w:tr w:rsidR="00514939" w:rsidTr="00DF209A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6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4939" w:rsidRDefault="00514939" w:rsidP="00DF209A">
            <w:pPr>
              <w:jc w:val="center"/>
            </w:pPr>
            <w:r>
              <w:t>Пройден</w:t>
            </w:r>
          </w:p>
        </w:tc>
      </w:tr>
      <w:tr w:rsidR="00514939" w:rsidTr="00DF209A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939" w:rsidRDefault="00514939" w:rsidP="00DF209A">
            <w:pPr>
              <w:jc w:val="center"/>
            </w:pPr>
            <w:r>
              <w:t>7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939" w:rsidRDefault="00514939" w:rsidP="00DF209A">
            <w:pPr>
              <w:jc w:val="center"/>
            </w:pPr>
            <w:r>
              <w:t>Пройден</w:t>
            </w:r>
          </w:p>
        </w:tc>
      </w:tr>
      <w:tr w:rsidR="00514939" w:rsidTr="00DF209A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939" w:rsidRDefault="00514939" w:rsidP="00DF209A">
            <w:pPr>
              <w:jc w:val="center"/>
            </w:pPr>
            <w:r>
              <w:t>8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939" w:rsidRDefault="00514939" w:rsidP="00DF209A">
            <w:pPr>
              <w:jc w:val="center"/>
            </w:pPr>
            <w:r>
              <w:t>Пройден</w:t>
            </w:r>
          </w:p>
        </w:tc>
      </w:tr>
    </w:tbl>
    <w:p w:rsidR="00514939" w:rsidRDefault="00514939" w:rsidP="00514939"/>
    <w:p w:rsidR="00514939" w:rsidRDefault="00514939">
      <w:pPr>
        <w:spacing w:before="0" w:after="60" w:line="240" w:lineRule="auto"/>
        <w:jc w:val="left"/>
        <w:rPr>
          <w:rFonts w:eastAsiaTheme="majorEastAsia" w:cstheme="majorBidi"/>
          <w:b/>
          <w:bCs/>
          <w:sz w:val="36"/>
        </w:rPr>
      </w:pPr>
      <w:r>
        <w:br w:type="page"/>
      </w:r>
    </w:p>
    <w:p w:rsidR="00FF6774" w:rsidRDefault="008B2EBF" w:rsidP="00FF6774">
      <w:pPr>
        <w:pStyle w:val="1"/>
      </w:pPr>
      <w:r>
        <w:lastRenderedPageBreak/>
        <w:t>ЗАКЛЮЧЕНИЕ</w:t>
      </w:r>
      <w:bookmarkEnd w:id="38"/>
    </w:p>
    <w:p w:rsidR="00FF6774" w:rsidRDefault="00A9252D" w:rsidP="00020DA8">
      <w:pPr>
        <w:spacing w:before="0" w:line="276" w:lineRule="auto"/>
      </w:pPr>
      <w:r>
        <w:t>В процессе написания данной курсовой работы были закр</w:t>
      </w:r>
      <w:r w:rsidR="00E03503">
        <w:t>еплены навыки программирования на</w:t>
      </w:r>
      <w:r>
        <w:t xml:space="preserve"> языке </w:t>
      </w:r>
      <w:r w:rsidR="00653A76">
        <w:t>С++</w:t>
      </w:r>
      <w:r>
        <w:t xml:space="preserve">. </w:t>
      </w:r>
      <w:r w:rsidR="00886A31">
        <w:t xml:space="preserve">В ходе выполнения курсовой работы было разработано два сетевых приложения. Были реализованы все основные функции необходимые при прослушивании </w:t>
      </w:r>
      <w:r w:rsidR="00886A31">
        <w:rPr>
          <w:lang w:val="en-US"/>
        </w:rPr>
        <w:t>HTTP</w:t>
      </w:r>
      <w:r w:rsidR="00886A31" w:rsidRPr="008E0C5D">
        <w:t xml:space="preserve"> </w:t>
      </w:r>
      <w:r w:rsidR="00886A31">
        <w:t>траффика другого компьютера. А</w:t>
      </w:r>
      <w:r w:rsidR="00653A76" w:rsidRPr="00653A76">
        <w:t xml:space="preserve"> также закреплены знания</w:t>
      </w:r>
      <w:r w:rsidR="00653A76">
        <w:t>, полученные в процессе изучения дисциплины «</w:t>
      </w:r>
      <w:r w:rsidR="00FB4123">
        <w:t>Операционные системы и системное программирование</w:t>
      </w:r>
      <w:r w:rsidR="00653A76">
        <w:t>»</w:t>
      </w:r>
      <w:r>
        <w:t xml:space="preserve">. </w:t>
      </w:r>
    </w:p>
    <w:p w:rsidR="00A9252D" w:rsidRDefault="00A9252D" w:rsidP="00020DA8">
      <w:pPr>
        <w:spacing w:before="0" w:line="276" w:lineRule="auto"/>
      </w:pPr>
      <w:r>
        <w:t>Программа имеет простой и интуитивно понятный интерфейс и соответствует всем заявленным требованиям и условиям курсовой работы.</w:t>
      </w:r>
    </w:p>
    <w:p w:rsidR="00A9252D" w:rsidRDefault="00A9252D" w:rsidP="00020DA8">
      <w:pPr>
        <w:spacing w:before="0" w:line="276" w:lineRule="auto"/>
      </w:pPr>
      <w:r>
        <w:br w:type="page"/>
      </w:r>
    </w:p>
    <w:p w:rsidR="00A9252D" w:rsidRDefault="00367692" w:rsidP="00A9252D">
      <w:pPr>
        <w:pStyle w:val="1"/>
      </w:pPr>
      <w:bookmarkStart w:id="39" w:name="_Toc374919591"/>
      <w:bookmarkStart w:id="40" w:name="_Toc389461559"/>
      <w:r>
        <w:lastRenderedPageBreak/>
        <w:t>СПИСОК ЛИТЕРАТУР</w:t>
      </w:r>
      <w:bookmarkEnd w:id="39"/>
      <w:r>
        <w:t>Ы</w:t>
      </w:r>
      <w:bookmarkEnd w:id="40"/>
    </w:p>
    <w:p w:rsidR="006624CE" w:rsidRDefault="00305080" w:rsidP="00484FD7">
      <w:pPr>
        <w:numPr>
          <w:ilvl w:val="0"/>
          <w:numId w:val="1"/>
        </w:numPr>
        <w:shd w:val="clear" w:color="auto" w:fill="FFFFFF"/>
        <w:spacing w:before="139"/>
        <w:ind w:right="125"/>
      </w:pPr>
      <w:r>
        <w:rPr>
          <w:b/>
        </w:rPr>
        <w:t>Страуструп</w:t>
      </w:r>
      <w:r w:rsidR="00F5225E">
        <w:rPr>
          <w:b/>
        </w:rPr>
        <w:t>,</w:t>
      </w:r>
      <w:r w:rsidR="006934B0" w:rsidRPr="006934B0">
        <w:rPr>
          <w:b/>
        </w:rPr>
        <w:t xml:space="preserve"> Б</w:t>
      </w:r>
      <w:r w:rsidR="006934B0">
        <w:rPr>
          <w:b/>
          <w:bCs/>
        </w:rPr>
        <w:t>.</w:t>
      </w:r>
      <w:r w:rsidR="006624CE">
        <w:t>   </w:t>
      </w:r>
      <w:r w:rsidR="0077710F" w:rsidRPr="0077710F">
        <w:t>Язык программирования С++</w:t>
      </w:r>
      <w:r w:rsidR="0077710F">
        <w:t xml:space="preserve"> </w:t>
      </w:r>
      <w:r w:rsidR="006624CE">
        <w:t xml:space="preserve">/ </w:t>
      </w:r>
      <w:r w:rsidR="0077710F">
        <w:t>Б.</w:t>
      </w:r>
      <w:r w:rsidR="006624CE">
        <w:t xml:space="preserve"> </w:t>
      </w:r>
      <w:r w:rsidR="0077710F">
        <w:t>Страуструп</w:t>
      </w:r>
      <w:r w:rsidR="006934B0">
        <w:t xml:space="preserve"> - 3</w:t>
      </w:r>
      <w:r w:rsidR="006624CE">
        <w:t xml:space="preserve">-е изд., перераб. и доп. - М. : </w:t>
      </w:r>
      <w:r w:rsidR="00886C3B">
        <w:t>Бином</w:t>
      </w:r>
      <w:r w:rsidR="006624CE">
        <w:t xml:space="preserve">, </w:t>
      </w:r>
      <w:r w:rsidR="00886C3B">
        <w:t>2010</w:t>
      </w:r>
      <w:r w:rsidR="006624CE">
        <w:t xml:space="preserve">. - </w:t>
      </w:r>
      <w:r w:rsidR="00886C3B">
        <w:t xml:space="preserve">1136 </w:t>
      </w:r>
      <w:r w:rsidR="006624CE">
        <w:t xml:space="preserve">с. - ISBN </w:t>
      </w:r>
      <w:r w:rsidR="00886C3B">
        <w:t>978-5-9518-0425-9</w:t>
      </w:r>
      <w:r w:rsidR="006624CE" w:rsidRPr="002C7E7B">
        <w:t>.</w:t>
      </w:r>
    </w:p>
    <w:p w:rsidR="001033B4" w:rsidRDefault="00631BC4" w:rsidP="001033B4">
      <w:pPr>
        <w:numPr>
          <w:ilvl w:val="0"/>
          <w:numId w:val="1"/>
        </w:numPr>
        <w:shd w:val="clear" w:color="auto" w:fill="FFFFFF"/>
        <w:spacing w:before="139"/>
        <w:ind w:right="125"/>
      </w:pPr>
      <w:r>
        <w:rPr>
          <w:b/>
        </w:rPr>
        <w:t>Лафоре</w:t>
      </w:r>
      <w:r w:rsidR="00F5225E">
        <w:rPr>
          <w:b/>
        </w:rPr>
        <w:t>, Р</w:t>
      </w:r>
      <w:r w:rsidR="006934B0">
        <w:rPr>
          <w:b/>
          <w:bCs/>
        </w:rPr>
        <w:t>.</w:t>
      </w:r>
      <w:r w:rsidR="006934B0">
        <w:t>   </w:t>
      </w:r>
      <w:r w:rsidRPr="00631BC4">
        <w:t xml:space="preserve">Объектно-ориентированное программирование в С++ </w:t>
      </w:r>
      <w:r w:rsidR="006934B0">
        <w:t xml:space="preserve">/ </w:t>
      </w:r>
      <w:r>
        <w:t xml:space="preserve">  </w:t>
      </w:r>
      <w:r w:rsidR="00F5225E">
        <w:t xml:space="preserve">Р. </w:t>
      </w:r>
      <w:r>
        <w:t>Лафоре</w:t>
      </w:r>
      <w:r w:rsidR="006934B0">
        <w:t xml:space="preserve"> - </w:t>
      </w:r>
      <w:r>
        <w:t>1-е изд</w:t>
      </w:r>
      <w:r w:rsidR="00F5225E">
        <w:t xml:space="preserve">. - М. : </w:t>
      </w:r>
      <w:r>
        <w:rPr>
          <w:rStyle w:val="st"/>
        </w:rPr>
        <w:t>Питер</w:t>
      </w:r>
      <w:r w:rsidR="00F5225E">
        <w:t>, 20</w:t>
      </w:r>
      <w:r>
        <w:t>1</w:t>
      </w:r>
      <w:r w:rsidR="00F5225E">
        <w:t>0</w:t>
      </w:r>
      <w:r w:rsidR="006934B0">
        <w:t xml:space="preserve">. - </w:t>
      </w:r>
      <w:r>
        <w:t>928</w:t>
      </w:r>
      <w:r w:rsidR="006934B0">
        <w:t xml:space="preserve"> с. - ISBN </w:t>
      </w:r>
      <w:r>
        <w:t>978-5-4237-0038-6</w:t>
      </w:r>
      <w:r w:rsidR="006934B0" w:rsidRPr="002C7E7B">
        <w:t>.</w:t>
      </w:r>
    </w:p>
    <w:p w:rsidR="006A7B77" w:rsidRPr="00886A31" w:rsidRDefault="007E65C5" w:rsidP="00886A31">
      <w:pPr>
        <w:pStyle w:val="3"/>
        <w:numPr>
          <w:ilvl w:val="0"/>
          <w:numId w:val="1"/>
        </w:numPr>
        <w:shd w:val="clear" w:color="auto" w:fill="FFFFFF"/>
        <w:spacing w:before="0" w:after="0"/>
        <w:rPr>
          <w:rFonts w:cs="Times New Roman"/>
          <w:b w:val="0"/>
          <w:bCs w:val="0"/>
          <w:i/>
        </w:rPr>
      </w:pPr>
      <w:hyperlink r:id="rId43" w:tgtFrame="_blank" w:history="1">
        <w:r w:rsidR="00886A31" w:rsidRPr="00886A31">
          <w:rPr>
            <w:rStyle w:val="ab"/>
            <w:rFonts w:cs="Times New Roman"/>
            <w:b w:val="0"/>
            <w:i w:val="0"/>
            <w:iCs w:val="0"/>
          </w:rPr>
          <w:t>Википедия</w:t>
        </w:r>
        <w:r w:rsidR="00886A31" w:rsidRPr="00886A31">
          <w:rPr>
            <w:rStyle w:val="apple-converted-space"/>
            <w:rFonts w:cs="Times New Roman"/>
            <w:b w:val="0"/>
            <w:bCs w:val="0"/>
            <w:i/>
          </w:rPr>
          <w:t> </w:t>
        </w:r>
        <w:r w:rsidR="00886A31" w:rsidRPr="00886A31">
          <w:rPr>
            <w:rStyle w:val="af2"/>
            <w:rFonts w:cs="Times New Roman"/>
            <w:b w:val="0"/>
            <w:bCs w:val="0"/>
            <w:i/>
            <w:color w:val="auto"/>
            <w:u w:val="none"/>
          </w:rPr>
          <w:t xml:space="preserve">— </w:t>
        </w:r>
        <w:r w:rsidR="00886A31" w:rsidRPr="00886A31">
          <w:rPr>
            <w:rStyle w:val="af2"/>
            <w:rFonts w:cs="Times New Roman"/>
            <w:b w:val="0"/>
            <w:bCs w:val="0"/>
            <w:color w:val="auto"/>
            <w:u w:val="none"/>
          </w:rPr>
          <w:t>свободная энциклопедия</w:t>
        </w:r>
      </w:hyperlink>
      <w:r w:rsidR="00886A31" w:rsidRPr="00886A31">
        <w:rPr>
          <w:rFonts w:cs="Times New Roman"/>
          <w:b w:val="0"/>
          <w:bCs w:val="0"/>
          <w:i/>
        </w:rPr>
        <w:t xml:space="preserve"> </w:t>
      </w:r>
      <w:r w:rsidR="00886A31" w:rsidRPr="00886A31">
        <w:rPr>
          <w:b w:val="0"/>
          <w:shd w:val="clear" w:color="auto" w:fill="FFFFFF"/>
        </w:rPr>
        <w:t>[Электронный ресурс]</w:t>
      </w:r>
      <w:r w:rsidR="00886A31" w:rsidRPr="00886A31">
        <w:rPr>
          <w:rFonts w:cs="Times New Roman"/>
          <w:b w:val="0"/>
          <w:bCs w:val="0"/>
          <w:i/>
        </w:rPr>
        <w:t>.</w:t>
      </w:r>
      <w:r w:rsidR="00886A31">
        <w:rPr>
          <w:rFonts w:cs="Times New Roman"/>
          <w:b w:val="0"/>
          <w:bCs w:val="0"/>
          <w:i/>
        </w:rPr>
        <w:t xml:space="preserve"> </w:t>
      </w:r>
      <w:r w:rsidR="00886A31" w:rsidRPr="00886A31">
        <w:rPr>
          <w:b w:val="0"/>
          <w:color w:val="000000"/>
        </w:rPr>
        <w:t>URL:</w:t>
      </w:r>
      <w:r w:rsidR="00886A31">
        <w:rPr>
          <w:b w:val="0"/>
          <w:color w:val="000000"/>
        </w:rPr>
        <w:t xml:space="preserve"> </w:t>
      </w:r>
      <w:r w:rsidR="00886A31" w:rsidRPr="00886A31">
        <w:rPr>
          <w:b w:val="0"/>
        </w:rPr>
        <w:t>http://ru.wikipedia.org/</w:t>
      </w:r>
    </w:p>
    <w:p w:rsidR="005F6B84" w:rsidRDefault="005F6B84">
      <w:pPr>
        <w:spacing w:line="240" w:lineRule="auto"/>
        <w:jc w:val="left"/>
      </w:pPr>
      <w:r>
        <w:br w:type="page"/>
      </w:r>
    </w:p>
    <w:p w:rsidR="00A9252D" w:rsidRDefault="005F6B84" w:rsidP="005F6B84">
      <w:pPr>
        <w:pStyle w:val="1"/>
      </w:pPr>
      <w:bookmarkStart w:id="41" w:name="_Toc374919592"/>
      <w:bookmarkStart w:id="42" w:name="_Toc389461560"/>
      <w:r>
        <w:lastRenderedPageBreak/>
        <w:t>ПРИЛОЖЕНИ</w:t>
      </w:r>
      <w:r w:rsidR="00246244">
        <w:t>Е</w:t>
      </w:r>
      <w:r>
        <w:t xml:space="preserve"> А</w:t>
      </w:r>
      <w:bookmarkEnd w:id="41"/>
      <w:bookmarkEnd w:id="42"/>
    </w:p>
    <w:p w:rsidR="005F6B84" w:rsidRPr="009C17F5" w:rsidRDefault="009C17F5" w:rsidP="005F6B84">
      <w:pPr>
        <w:pStyle w:val="1"/>
        <w:rPr>
          <w:sz w:val="32"/>
        </w:rPr>
      </w:pPr>
      <w:bookmarkStart w:id="43" w:name="_Toc375789541"/>
      <w:bookmarkStart w:id="44" w:name="_Toc383112084"/>
      <w:bookmarkStart w:id="45" w:name="_Toc383124225"/>
      <w:bookmarkStart w:id="46" w:name="_Toc389300551"/>
      <w:bookmarkStart w:id="47" w:name="_Toc389322098"/>
      <w:bookmarkStart w:id="48" w:name="_Toc389322249"/>
      <w:bookmarkStart w:id="49" w:name="_Toc389448751"/>
      <w:bookmarkStart w:id="50" w:name="_Toc389461561"/>
      <w:r>
        <w:rPr>
          <w:sz w:val="32"/>
        </w:rPr>
        <w:t xml:space="preserve">Диаграмма </w:t>
      </w:r>
      <w:bookmarkEnd w:id="43"/>
      <w:bookmarkEnd w:id="44"/>
      <w:bookmarkEnd w:id="45"/>
      <w:bookmarkEnd w:id="46"/>
      <w:bookmarkEnd w:id="47"/>
      <w:bookmarkEnd w:id="48"/>
      <w:r w:rsidR="00A9076A">
        <w:rPr>
          <w:sz w:val="32"/>
        </w:rPr>
        <w:t>вариантов использования</w:t>
      </w:r>
      <w:bookmarkEnd w:id="49"/>
      <w:bookmarkEnd w:id="50"/>
    </w:p>
    <w:p w:rsidR="002B1469" w:rsidRDefault="00472ABC" w:rsidP="00A54177">
      <w:pPr>
        <w:ind w:firstLine="0"/>
        <w:jc w:val="center"/>
      </w:pPr>
      <w:r>
        <w:rPr>
          <w:noProof/>
        </w:rPr>
        <w:drawing>
          <wp:inline distT="0" distB="0" distL="0" distR="0">
            <wp:extent cx="4015409" cy="3007122"/>
            <wp:effectExtent l="0" t="0" r="4445" b="3175"/>
            <wp:docPr id="120" name="Рисунок 120" descr="E:\Мучеба\3курс\0 ОССП курсач\doc\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Мучеба\3курс\0 ОССП курсач\doc\д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42" cy="300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16C" w:rsidRDefault="0068016C" w:rsidP="00A54177">
      <w:pPr>
        <w:ind w:firstLine="0"/>
        <w:jc w:val="center"/>
      </w:pPr>
      <w:r>
        <w:t xml:space="preserve">Рисунок </w:t>
      </w:r>
      <w:r w:rsidR="00472ABC">
        <w:t>17</w:t>
      </w:r>
      <w:r>
        <w:t xml:space="preserve"> – Диаграмма </w:t>
      </w:r>
      <w:r w:rsidR="00A9076A">
        <w:t>вариантов использования</w:t>
      </w:r>
    </w:p>
    <w:p w:rsidR="002B1469" w:rsidRDefault="002B1469">
      <w:pPr>
        <w:spacing w:line="240" w:lineRule="auto"/>
        <w:jc w:val="left"/>
      </w:pPr>
      <w:r>
        <w:br w:type="page"/>
      </w:r>
    </w:p>
    <w:p w:rsidR="002B1469" w:rsidRPr="002B1469" w:rsidRDefault="002B1469" w:rsidP="002B1469">
      <w:pPr>
        <w:pStyle w:val="1"/>
      </w:pPr>
      <w:bookmarkStart w:id="51" w:name="_Toc374919594"/>
      <w:bookmarkStart w:id="52" w:name="_Toc389461562"/>
      <w:r>
        <w:lastRenderedPageBreak/>
        <w:t>ПРИЛОЖЕНИ</w:t>
      </w:r>
      <w:r w:rsidR="00246244">
        <w:t>Е</w:t>
      </w:r>
      <w:r>
        <w:t xml:space="preserve"> Б</w:t>
      </w:r>
      <w:bookmarkEnd w:id="51"/>
      <w:bookmarkEnd w:id="52"/>
    </w:p>
    <w:p w:rsidR="00246244" w:rsidRDefault="009C17F5" w:rsidP="00A54177">
      <w:pPr>
        <w:pStyle w:val="1"/>
        <w:rPr>
          <w:sz w:val="32"/>
          <w:lang w:val="en-US"/>
        </w:rPr>
      </w:pPr>
      <w:bookmarkStart w:id="53" w:name="_Toc375789543"/>
      <w:bookmarkStart w:id="54" w:name="_Toc383112086"/>
      <w:bookmarkStart w:id="55" w:name="_Toc383124227"/>
      <w:bookmarkStart w:id="56" w:name="_Toc389300553"/>
      <w:bookmarkStart w:id="57" w:name="_Toc389322100"/>
      <w:bookmarkStart w:id="58" w:name="_Toc389322251"/>
      <w:bookmarkStart w:id="59" w:name="_Toc389448753"/>
      <w:bookmarkStart w:id="60" w:name="_Toc389461563"/>
      <w:r>
        <w:rPr>
          <w:sz w:val="32"/>
        </w:rPr>
        <w:t>Диаграмма классов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B63952" w:rsidRDefault="00472ABC" w:rsidP="009E588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65069" cy="1622066"/>
            <wp:effectExtent l="0" t="0" r="0" b="0"/>
            <wp:docPr id="121" name="Рисунок 121" descr="E:\Мучеба\3курс\0 ОССП курсач\doc\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Мучеба\3курс\0 ОССП курсач\doc\д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96" cy="162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52" w:rsidRPr="00B63952" w:rsidRDefault="00B63952" w:rsidP="009E588F">
      <w:pPr>
        <w:spacing w:before="0"/>
        <w:ind w:firstLine="0"/>
        <w:jc w:val="center"/>
      </w:pPr>
      <w:r>
        <w:t xml:space="preserve">Рисунок </w:t>
      </w:r>
      <w:r w:rsidR="00472ABC">
        <w:t>18</w:t>
      </w:r>
      <w:r>
        <w:t xml:space="preserve"> – Диаграмма классов </w:t>
      </w:r>
      <w:r w:rsidR="00472ABC">
        <w:t>сервера</w:t>
      </w:r>
    </w:p>
    <w:p w:rsidR="0068016C" w:rsidRDefault="009E588F" w:rsidP="009E588F">
      <w:pPr>
        <w:ind w:firstLine="0"/>
        <w:jc w:val="center"/>
      </w:pPr>
      <w:r>
        <w:rPr>
          <w:noProof/>
        </w:rPr>
        <w:drawing>
          <wp:inline distT="0" distB="0" distL="0" distR="0" wp14:anchorId="111AECBB" wp14:editId="50F86B12">
            <wp:extent cx="4154503" cy="3967701"/>
            <wp:effectExtent l="0" t="0" r="0" b="0"/>
            <wp:docPr id="123" name="Рисунок 123" descr="E:\Мучеба\3курс\0 ОССП курсач\doc\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Мучеба\3курс\0 ОССП курсач\doc\д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14" cy="396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16C" w:rsidRDefault="0068016C" w:rsidP="009E588F">
      <w:pPr>
        <w:spacing w:before="0"/>
        <w:ind w:firstLine="0"/>
        <w:jc w:val="center"/>
      </w:pPr>
      <w:r>
        <w:t xml:space="preserve">Рисунок </w:t>
      </w:r>
      <w:r w:rsidR="00472ABC">
        <w:t>19</w:t>
      </w:r>
      <w:r>
        <w:t xml:space="preserve"> – Диаграмма классов</w:t>
      </w:r>
      <w:r w:rsidR="00B63952">
        <w:t xml:space="preserve"> </w:t>
      </w:r>
      <w:r w:rsidR="00472ABC">
        <w:t>клиента</w:t>
      </w:r>
      <w:r w:rsidR="00246244">
        <w:br w:type="page"/>
      </w:r>
    </w:p>
    <w:p w:rsidR="009C17F5" w:rsidRPr="002B1469" w:rsidRDefault="009C17F5" w:rsidP="009C17F5">
      <w:pPr>
        <w:pStyle w:val="1"/>
      </w:pPr>
      <w:bookmarkStart w:id="61" w:name="_Toc389461564"/>
      <w:r>
        <w:lastRenderedPageBreak/>
        <w:t>ПРИЛОЖЕНИЕ В</w:t>
      </w:r>
      <w:bookmarkEnd w:id="61"/>
    </w:p>
    <w:p w:rsidR="009C17F5" w:rsidRPr="00B17061" w:rsidRDefault="009C17F5" w:rsidP="009C17F5">
      <w:pPr>
        <w:pStyle w:val="1"/>
        <w:rPr>
          <w:sz w:val="32"/>
        </w:rPr>
      </w:pPr>
      <w:bookmarkStart w:id="62" w:name="_Toc375789545"/>
      <w:bookmarkStart w:id="63" w:name="_Toc383112088"/>
      <w:bookmarkStart w:id="64" w:name="_Toc383124229"/>
      <w:bookmarkStart w:id="65" w:name="_Toc389300555"/>
      <w:bookmarkStart w:id="66" w:name="_Toc389322102"/>
      <w:bookmarkStart w:id="67" w:name="_Toc389322253"/>
      <w:bookmarkStart w:id="68" w:name="_Toc389448755"/>
      <w:bookmarkStart w:id="69" w:name="_Toc389461565"/>
      <w:r>
        <w:rPr>
          <w:sz w:val="32"/>
        </w:rPr>
        <w:t xml:space="preserve">Диаграмма </w:t>
      </w:r>
      <w:bookmarkEnd w:id="62"/>
      <w:bookmarkEnd w:id="63"/>
      <w:bookmarkEnd w:id="64"/>
      <w:bookmarkEnd w:id="65"/>
      <w:bookmarkEnd w:id="66"/>
      <w:bookmarkEnd w:id="67"/>
      <w:r w:rsidR="00A9076A">
        <w:rPr>
          <w:sz w:val="32"/>
        </w:rPr>
        <w:t>активности</w:t>
      </w:r>
      <w:bookmarkEnd w:id="68"/>
      <w:bookmarkEnd w:id="69"/>
    </w:p>
    <w:p w:rsidR="009C17F5" w:rsidRDefault="00285954" w:rsidP="00CF60AF">
      <w:pPr>
        <w:ind w:firstLine="0"/>
        <w:jc w:val="center"/>
      </w:pPr>
      <w:r>
        <w:rPr>
          <w:noProof/>
        </w:rPr>
        <w:drawing>
          <wp:inline distT="0" distB="0" distL="0" distR="0">
            <wp:extent cx="4483550" cy="3570136"/>
            <wp:effectExtent l="0" t="0" r="0" b="0"/>
            <wp:docPr id="124" name="Рисунок 124" descr="E:\Мучеба\3курс\0 ОССП курсач\doc\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Мучеба\3курс\0 ОССП курсач\doc\д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81" cy="357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0AF" w:rsidRDefault="00CF60AF" w:rsidP="00285954">
      <w:pPr>
        <w:spacing w:before="0"/>
        <w:ind w:firstLine="0"/>
        <w:jc w:val="center"/>
      </w:pPr>
      <w:r>
        <w:t xml:space="preserve">Рисунок </w:t>
      </w:r>
      <w:r w:rsidR="00F55AB5">
        <w:t>2</w:t>
      </w:r>
      <w:r w:rsidR="00285954">
        <w:t>0</w:t>
      </w:r>
      <w:r>
        <w:t xml:space="preserve"> – Диаграмма </w:t>
      </w:r>
      <w:r w:rsidR="00A9076A">
        <w:t>активности</w:t>
      </w:r>
      <w:r w:rsidR="00285954">
        <w:t xml:space="preserve"> клиента</w:t>
      </w:r>
    </w:p>
    <w:p w:rsidR="009C17F5" w:rsidRDefault="009C17F5" w:rsidP="00285954">
      <w:pPr>
        <w:spacing w:line="240" w:lineRule="auto"/>
        <w:ind w:firstLine="0"/>
        <w:jc w:val="left"/>
      </w:pPr>
      <w:r>
        <w:br w:type="page"/>
      </w:r>
      <w:r w:rsidR="00285954">
        <w:rPr>
          <w:noProof/>
        </w:rPr>
        <w:lastRenderedPageBreak/>
        <w:drawing>
          <wp:inline distT="0" distB="0" distL="0" distR="0">
            <wp:extent cx="6197498" cy="4071068"/>
            <wp:effectExtent l="0" t="0" r="0" b="5715"/>
            <wp:docPr id="125" name="Рисунок 125" descr="E:\Мучеба\3курс\0 ОССП курсач\doc\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Мучеба\3курс\0 ОССП курсач\doc\д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848" cy="407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54" w:rsidRDefault="00285954" w:rsidP="00285954">
      <w:pPr>
        <w:spacing w:before="0"/>
        <w:ind w:firstLine="0"/>
        <w:jc w:val="center"/>
      </w:pPr>
      <w:r>
        <w:t>Рисунок 21 – Диаграмма активности сервера</w:t>
      </w:r>
    </w:p>
    <w:p w:rsidR="00285954" w:rsidRDefault="00285954" w:rsidP="00285954">
      <w:pPr>
        <w:spacing w:line="240" w:lineRule="auto"/>
        <w:ind w:firstLine="0"/>
        <w:jc w:val="left"/>
      </w:pPr>
    </w:p>
    <w:p w:rsidR="009C17F5" w:rsidRPr="002B1469" w:rsidRDefault="009C17F5" w:rsidP="009C17F5">
      <w:pPr>
        <w:pStyle w:val="1"/>
      </w:pPr>
      <w:bookmarkStart w:id="70" w:name="_Toc389461566"/>
      <w:r>
        <w:lastRenderedPageBreak/>
        <w:t>ПРИЛОЖЕНИЕ Г</w:t>
      </w:r>
      <w:bookmarkEnd w:id="70"/>
    </w:p>
    <w:p w:rsidR="009C17F5" w:rsidRPr="00B17061" w:rsidRDefault="009C17F5" w:rsidP="009C17F5">
      <w:pPr>
        <w:pStyle w:val="1"/>
        <w:rPr>
          <w:sz w:val="32"/>
        </w:rPr>
      </w:pPr>
      <w:bookmarkStart w:id="71" w:name="_Toc375789547"/>
      <w:bookmarkStart w:id="72" w:name="_Toc383112090"/>
      <w:bookmarkStart w:id="73" w:name="_Toc383124231"/>
      <w:bookmarkStart w:id="74" w:name="_Toc389300557"/>
      <w:bookmarkStart w:id="75" w:name="_Toc389322104"/>
      <w:bookmarkStart w:id="76" w:name="_Toc389322255"/>
      <w:bookmarkStart w:id="77" w:name="_Toc389448757"/>
      <w:bookmarkStart w:id="78" w:name="_Toc389461567"/>
      <w:r>
        <w:rPr>
          <w:sz w:val="32"/>
        </w:rPr>
        <w:t xml:space="preserve">Диаграмма </w:t>
      </w:r>
      <w:bookmarkEnd w:id="71"/>
      <w:bookmarkEnd w:id="72"/>
      <w:bookmarkEnd w:id="73"/>
      <w:bookmarkEnd w:id="74"/>
      <w:bookmarkEnd w:id="75"/>
      <w:bookmarkEnd w:id="76"/>
      <w:r w:rsidR="00A9076A">
        <w:rPr>
          <w:sz w:val="32"/>
        </w:rPr>
        <w:t>последовательности</w:t>
      </w:r>
      <w:bookmarkEnd w:id="77"/>
      <w:bookmarkEnd w:id="78"/>
    </w:p>
    <w:p w:rsidR="009C17F5" w:rsidRDefault="00EA4286" w:rsidP="00A77555">
      <w:pPr>
        <w:ind w:firstLine="0"/>
        <w:jc w:val="center"/>
      </w:pPr>
      <w:r>
        <w:rPr>
          <w:noProof/>
        </w:rPr>
        <w:drawing>
          <wp:inline distT="0" distB="0" distL="0" distR="0">
            <wp:extent cx="5939790" cy="6917690"/>
            <wp:effectExtent l="0" t="0" r="3810" b="0"/>
            <wp:docPr id="129" name="Рисунок 129" descr="E:\Мучеба\3курс\0 ОССП курсач\doc\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Мучеба\3курс\0 ОССП курсач\doc\д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1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555" w:rsidRDefault="00A77555" w:rsidP="00A77555">
      <w:pPr>
        <w:ind w:firstLine="0"/>
        <w:jc w:val="center"/>
      </w:pPr>
      <w:r>
        <w:t xml:space="preserve">Рисунок </w:t>
      </w:r>
      <w:r w:rsidR="00EA4286">
        <w:t>22</w:t>
      </w:r>
      <w:r>
        <w:t xml:space="preserve"> – Диаграмма </w:t>
      </w:r>
      <w:r w:rsidR="00A9076A">
        <w:t>последовательности</w:t>
      </w:r>
    </w:p>
    <w:p w:rsidR="009C17F5" w:rsidRDefault="009C17F5" w:rsidP="009C17F5">
      <w:pPr>
        <w:spacing w:line="240" w:lineRule="auto"/>
        <w:jc w:val="left"/>
      </w:pPr>
      <w:r>
        <w:br w:type="page"/>
      </w:r>
    </w:p>
    <w:p w:rsidR="009C17F5" w:rsidRPr="00F25978" w:rsidRDefault="009C17F5" w:rsidP="009C17F5">
      <w:pPr>
        <w:pStyle w:val="1"/>
      </w:pPr>
      <w:bookmarkStart w:id="79" w:name="_Toc389461568"/>
      <w:r>
        <w:lastRenderedPageBreak/>
        <w:t xml:space="preserve">ПРИЛОЖЕНИЕ </w:t>
      </w:r>
      <w:r w:rsidR="00F25978">
        <w:t>Д</w:t>
      </w:r>
      <w:bookmarkEnd w:id="79"/>
    </w:p>
    <w:p w:rsidR="009C17F5" w:rsidRPr="00B17061" w:rsidRDefault="009C17F5" w:rsidP="009C17F5">
      <w:pPr>
        <w:pStyle w:val="1"/>
        <w:rPr>
          <w:sz w:val="32"/>
        </w:rPr>
      </w:pPr>
      <w:bookmarkStart w:id="80" w:name="_Toc375789551"/>
      <w:bookmarkStart w:id="81" w:name="_Toc383112094"/>
      <w:bookmarkStart w:id="82" w:name="_Toc383124235"/>
      <w:bookmarkStart w:id="83" w:name="_Toc389300561"/>
      <w:bookmarkStart w:id="84" w:name="_Toc389322108"/>
      <w:bookmarkStart w:id="85" w:name="_Toc389322259"/>
      <w:bookmarkStart w:id="86" w:name="_Toc389448759"/>
      <w:bookmarkStart w:id="87" w:name="_Toc389461569"/>
      <w:r>
        <w:rPr>
          <w:sz w:val="32"/>
        </w:rPr>
        <w:t>Диаграмма развертывания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9C17F5" w:rsidRDefault="00285954" w:rsidP="00285954">
      <w:pPr>
        <w:ind w:firstLine="0"/>
        <w:jc w:val="center"/>
      </w:pPr>
      <w:r>
        <w:rPr>
          <w:noProof/>
        </w:rPr>
        <w:drawing>
          <wp:inline distT="0" distB="0" distL="0" distR="0">
            <wp:extent cx="3514025" cy="1693628"/>
            <wp:effectExtent l="0" t="0" r="0" b="1905"/>
            <wp:docPr id="126" name="Рисунок 126" descr="E:\Мучеба\3курс\0 ОССП курсач\doc\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Мучеба\3курс\0 ОССП курсач\doc\д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937" cy="169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555" w:rsidRDefault="00A77555" w:rsidP="00A77555">
      <w:pPr>
        <w:jc w:val="center"/>
      </w:pPr>
      <w:r>
        <w:t xml:space="preserve">Рисунок </w:t>
      </w:r>
      <w:r w:rsidR="00EA4286">
        <w:t>23</w:t>
      </w:r>
      <w:r>
        <w:t xml:space="preserve"> – Диаграмма развертывания</w:t>
      </w:r>
      <w:r w:rsidR="00285954">
        <w:t xml:space="preserve"> клиента</w:t>
      </w:r>
    </w:p>
    <w:p w:rsidR="00285954" w:rsidRDefault="00285954" w:rsidP="00285954">
      <w:pPr>
        <w:ind w:firstLine="0"/>
        <w:jc w:val="center"/>
      </w:pPr>
      <w:r>
        <w:rPr>
          <w:noProof/>
        </w:rPr>
        <w:drawing>
          <wp:inline distT="0" distB="0" distL="0" distR="0">
            <wp:extent cx="3547020" cy="1709530"/>
            <wp:effectExtent l="0" t="0" r="0" b="5080"/>
            <wp:docPr id="128" name="Рисунок 128" descr="E:\Мучеба\3курс\0 ОССП курсач\doc\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Мучеба\3курс\0 ОССП курсач\doc\д7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946" cy="170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54" w:rsidRDefault="00285954" w:rsidP="00285954">
      <w:pPr>
        <w:jc w:val="center"/>
      </w:pPr>
      <w:r>
        <w:t xml:space="preserve">Рисунок </w:t>
      </w:r>
      <w:r w:rsidR="00EA4286">
        <w:t>24</w:t>
      </w:r>
      <w:r>
        <w:t xml:space="preserve"> – Диаграмма развертывания сервера</w:t>
      </w:r>
    </w:p>
    <w:p w:rsidR="00246244" w:rsidRDefault="00246244" w:rsidP="009C17F5">
      <w:pPr>
        <w:spacing w:line="240" w:lineRule="auto"/>
        <w:ind w:firstLine="0"/>
        <w:jc w:val="left"/>
      </w:pPr>
    </w:p>
    <w:sectPr w:rsidR="00246244" w:rsidSect="00540465">
      <w:footerReference w:type="default" r:id="rId52"/>
      <w:footerReference w:type="first" r:id="rId53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65C5" w:rsidRDefault="007E65C5" w:rsidP="0061022F">
      <w:r>
        <w:separator/>
      </w:r>
    </w:p>
  </w:endnote>
  <w:endnote w:type="continuationSeparator" w:id="0">
    <w:p w:rsidR="007E65C5" w:rsidRDefault="007E65C5" w:rsidP="00610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19AC" w:rsidRDefault="00D519AC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>
              <wp:simplePos x="0" y="0"/>
              <wp:positionH relativeFrom="page">
                <wp:posOffset>744855</wp:posOffset>
              </wp:positionH>
              <wp:positionV relativeFrom="page">
                <wp:posOffset>247015</wp:posOffset>
              </wp:positionV>
              <wp:extent cx="6588760" cy="10189210"/>
              <wp:effectExtent l="20955" t="18415" r="19685" b="12700"/>
              <wp:wrapNone/>
              <wp:docPr id="83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4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" name="Line 2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2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2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2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2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3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Default="00D519AC" w:rsidP="00A4380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Default="00D519AC" w:rsidP="00A4380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Default="00D519AC" w:rsidP="00A4380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Default="00D519AC" w:rsidP="00A4380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Default="00D519AC" w:rsidP="00A4380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Default="00D519AC" w:rsidP="00A4380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4A21AD" w:rsidRDefault="00D519AC" w:rsidP="00A43801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83789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78D2" w:rsidRPr="001F78D2" w:rsidRDefault="001F78D2" w:rsidP="001F78D2">
                            <w:pPr>
                              <w:spacing w:before="0" w:after="120" w:line="360" w:lineRule="auto"/>
                              <w:ind w:firstLine="0"/>
                              <w:jc w:val="center"/>
                              <w:rPr>
                                <w:rFonts w:ascii="Arial" w:eastAsia="Times New Roman" w:hAnsi="Arial" w:cs="Arial"/>
                                <w:sz w:val="36"/>
                                <w:szCs w:val="36"/>
                                <w:lang w:eastAsia="en-US"/>
                              </w:rPr>
                            </w:pPr>
                            <w:r w:rsidRPr="001F78D2">
                              <w:rPr>
                                <w:rFonts w:ascii="Arial" w:eastAsia="Times New Roman" w:hAnsi="Arial" w:cs="Arial"/>
                                <w:sz w:val="36"/>
                                <w:szCs w:val="36"/>
                                <w:lang w:eastAsia="en-US"/>
                              </w:rPr>
                              <w:t>Д В 1310635</w:t>
                            </w:r>
                          </w:p>
                          <w:p w:rsidR="00D519AC" w:rsidRPr="00A9076A" w:rsidRDefault="00D519AC" w:rsidP="00A43801">
                            <w:pPr>
                              <w:jc w:val="center"/>
                              <w:rPr>
                                <w:i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1" o:spid="_x0000_s1026" style="position:absolute;left:0;text-align:left;margin-left:58.65pt;margin-top:19.4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">
              <v:rect id="Rectangle 2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ObpMIA&#10;AADbAAAADwAAAGRycy9kb3ducmV2LnhtbESP0YrCMBRE3wX/IVzBN01dRLQapQrCPi1a/YBLc22L&#10;zU1tYlv9+s3Cgo/DzJxhNrveVKKlxpWWFcymEQjizOqScwXXy3GyBOE8ssbKMil4kYPddjjYYKxt&#10;x2dqU5+LAGEXo4LC+zqW0mUFGXRTWxMH72Ybgz7IJpe6wS7ATSW/omghDZYcFgqs6VBQdk+fRsHd&#10;9+1Pkqfv4+q6X2WnfdI9H4lS41GfrEF46v0n/N/+1gqWc/j7En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w5ukwgAAANsAAAAPAAAAAAAAAAAAAAAAAJgCAABkcnMvZG93&#10;bnJldi54bWxQSwUGAAAAAAQABAD1AAAAhwMAAAAA&#10;" filled="f" strokeweight="2pt"/>
              <v:line id="Line 2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2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2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2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<v:line id="Line 2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<v:line id="Line 2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2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<v:line id="Line 3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    <v:line id="Line 3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3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    <v:rect id="Rectangle 3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Default="00D519AC" w:rsidP="00A4380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Default="00D519AC" w:rsidP="00A4380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Default="00D519AC" w:rsidP="00A4380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<v:textbox inset="1pt,1pt,1pt,1pt">
                  <w:txbxContent>
                    <w:p w:rsidR="00D519AC" w:rsidRDefault="00D519AC" w:rsidP="00A4380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Default="00D519AC" w:rsidP="00A4380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:rsidR="00D519AC" w:rsidRDefault="00D519AC" w:rsidP="00A4380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<v:textbox inset="1pt,1pt,1pt,1pt">
                  <w:txbxContent>
                    <w:p w:rsidR="00D519AC" w:rsidRPr="004A21AD" w:rsidRDefault="00D519AC" w:rsidP="00A43801">
                      <w:pPr>
                        <w:pStyle w:val="a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983789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5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40" o:spid="_x0000_s1045" style="position:absolute;left:7745;top:19221;width:11075;height:7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<v:textbox inset="1pt,1pt,1pt,1pt">
                  <w:txbxContent>
                    <w:p w:rsidR="001F78D2" w:rsidRPr="001F78D2" w:rsidRDefault="001F78D2" w:rsidP="001F78D2">
                      <w:pPr>
                        <w:spacing w:before="0" w:after="120" w:line="360" w:lineRule="auto"/>
                        <w:ind w:firstLine="0"/>
                        <w:jc w:val="center"/>
                        <w:rPr>
                          <w:rFonts w:ascii="Arial" w:eastAsia="Times New Roman" w:hAnsi="Arial" w:cs="Arial"/>
                          <w:sz w:val="36"/>
                          <w:szCs w:val="36"/>
                          <w:lang w:eastAsia="en-US"/>
                        </w:rPr>
                      </w:pPr>
                      <w:r w:rsidRPr="001F78D2">
                        <w:rPr>
                          <w:rFonts w:ascii="Arial" w:eastAsia="Times New Roman" w:hAnsi="Arial" w:cs="Arial"/>
                          <w:sz w:val="36"/>
                          <w:szCs w:val="36"/>
                          <w:lang w:eastAsia="en-US"/>
                        </w:rPr>
                        <w:t>Д В 1310635</w:t>
                      </w:r>
                    </w:p>
                    <w:p w:rsidR="00D519AC" w:rsidRPr="00A9076A" w:rsidRDefault="00D519AC" w:rsidP="00A43801">
                      <w:pPr>
                        <w:jc w:val="center"/>
                        <w:rPr>
                          <w:i/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19AC" w:rsidRDefault="00D519AC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721360</wp:posOffset>
              </wp:positionH>
              <wp:positionV relativeFrom="page">
                <wp:posOffset>299720</wp:posOffset>
              </wp:positionV>
              <wp:extent cx="6588760" cy="10189210"/>
              <wp:effectExtent l="0" t="0" r="21590" b="21590"/>
              <wp:wrapNone/>
              <wp:docPr id="9" name="Группа 4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894327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b/>
                                <w:sz w:val="18"/>
                                <w:lang w:val="en-US"/>
                              </w:rPr>
                            </w:pPr>
                            <w:r w:rsidRPr="00894327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894327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</w:pPr>
                            <w:r w:rsidRPr="00894327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894327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</w:pPr>
                            <w:r w:rsidRPr="00894327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894327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</w:pPr>
                            <w:r w:rsidRPr="00894327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894327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</w:pPr>
                            <w:r w:rsidRPr="00894327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894327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</w:pPr>
                            <w:r w:rsidRPr="00894327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4C4B98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1F78D2" w:rsidRDefault="001F78D2" w:rsidP="001F78D2">
                            <w:pPr>
                              <w:spacing w:before="0" w:after="120" w:line="360" w:lineRule="auto"/>
                              <w:ind w:firstLine="0"/>
                              <w:jc w:val="center"/>
                              <w:rPr>
                                <w:rFonts w:ascii="Arial" w:eastAsia="Times New Roman" w:hAnsi="Arial" w:cs="Arial"/>
                                <w:sz w:val="36"/>
                                <w:szCs w:val="36"/>
                                <w:lang w:eastAsia="en-US"/>
                              </w:rPr>
                            </w:pPr>
                            <w:r w:rsidRPr="001F78D2">
                              <w:rPr>
                                <w:rFonts w:ascii="Arial" w:eastAsia="Times New Roman" w:hAnsi="Arial" w:cs="Arial"/>
                                <w:sz w:val="36"/>
                                <w:szCs w:val="36"/>
                                <w:lang w:eastAsia="en-US"/>
                              </w:rPr>
                              <w:t>Д В 1310635</w:t>
                            </w:r>
                          </w:p>
                          <w:p w:rsidR="00D519AC" w:rsidRPr="00774959" w:rsidRDefault="00D519AC" w:rsidP="000E755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19AC" w:rsidRPr="00894327" w:rsidRDefault="00D519AC" w:rsidP="000E7553">
                              <w:pPr>
                                <w:pStyle w:val="af3"/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</w:pPr>
                              <w:r w:rsidRPr="00894327"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19AC" w:rsidRPr="00D519AC" w:rsidRDefault="00D519AC" w:rsidP="000E7553">
                              <w:pPr>
                                <w:pStyle w:val="af3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519A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Королёв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19AC" w:rsidRPr="00894327" w:rsidRDefault="00D519AC" w:rsidP="000E7553">
                              <w:pPr>
                                <w:pStyle w:val="af3"/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</w:pPr>
                              <w:r w:rsidRPr="00894327"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19AC" w:rsidRPr="00D519AC" w:rsidRDefault="00D519AC" w:rsidP="000E7553">
                              <w:pPr>
                                <w:pStyle w:val="af3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519A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Войтехович С.С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19AC" w:rsidRPr="00894327" w:rsidRDefault="00D519AC" w:rsidP="000E7553">
                              <w:pPr>
                                <w:pStyle w:val="af3"/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</w:pPr>
                              <w:r w:rsidRPr="00894327"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19AC" w:rsidRPr="0036398C" w:rsidRDefault="00D519AC" w:rsidP="000E755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19AC" w:rsidRPr="00894327" w:rsidRDefault="00D519AC" w:rsidP="000E7553">
                              <w:pPr>
                                <w:pStyle w:val="af3"/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</w:pPr>
                              <w:r w:rsidRPr="00894327"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19AC" w:rsidRPr="00386A92" w:rsidRDefault="00D519AC" w:rsidP="000E755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19AC" w:rsidRPr="00894327" w:rsidRDefault="00D519AC" w:rsidP="000E7553">
                              <w:pPr>
                                <w:pStyle w:val="af3"/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</w:pPr>
                              <w:r w:rsidRPr="00894327">
                                <w:rPr>
                                  <w:rFonts w:ascii="Times New Roman" w:hAnsi="Times New Roman"/>
                                  <w:b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78D2" w:rsidRPr="00791947" w:rsidRDefault="001F78D2" w:rsidP="001F78D2">
                              <w:pPr>
                                <w:pStyle w:val="af3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Голубева О.В.</w:t>
                              </w:r>
                            </w:p>
                            <w:p w:rsidR="00D519AC" w:rsidRDefault="00D519AC" w:rsidP="000E7553">
                              <w:r w:rsidRPr="001A0C8E"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2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6E0EEA" w:rsidRDefault="00D519AC" w:rsidP="000F50AF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 xml:space="preserve">Клиент-серверное приложение «Система отслеживания трафика </w:t>
                            </w:r>
                            <w:r>
                              <w:rPr>
                                <w:i/>
                                <w:sz w:val="24"/>
                                <w:lang w:val="en-US"/>
                              </w:rPr>
                              <w:t>HTTP</w:t>
                            </w:r>
                            <w:r>
                              <w:rPr>
                                <w:i/>
                                <w:sz w:val="24"/>
                              </w:rPr>
                              <w:t xml:space="preserve">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894327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</w:pPr>
                            <w:r w:rsidRPr="00894327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894327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</w:pPr>
                            <w:r w:rsidRPr="00894327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386A92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31</w:t>
                            </w:r>
                          </w:p>
                          <w:p w:rsidR="00D519AC" w:rsidRDefault="00D519AC" w:rsidP="000E7553">
                            <w:r w:rsidRPr="006364A5">
                              <w:rPr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19AC" w:rsidRPr="00D75504" w:rsidRDefault="00D519AC" w:rsidP="000E755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t>УО «</w:t>
                            </w:r>
                            <w:r w:rsidRPr="00D75504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t>ПГУ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t>» гр.13-ИТ-2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458" o:spid="_x0000_s1046" style="position:absolute;left:0;text-align:left;margin-left:56.8pt;margin-top:23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Pr="00894327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b/>
                          <w:sz w:val="18"/>
                          <w:lang w:val="en-US"/>
                        </w:rPr>
                      </w:pPr>
                      <w:proofErr w:type="spellStart"/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:rsidR="00D519AC" w:rsidRPr="00894327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b/>
                          <w:sz w:val="18"/>
                        </w:rPr>
                      </w:pPr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Pr="00894327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b/>
                          <w:sz w:val="18"/>
                        </w:rPr>
                      </w:pPr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 xml:space="preserve">№ </w:t>
                      </w:r>
                      <w:proofErr w:type="spellStart"/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докум</w:t>
                      </w:r>
                      <w:proofErr w:type="spellEnd"/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D519AC" w:rsidRPr="00894327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b/>
                          <w:sz w:val="18"/>
                        </w:rPr>
                      </w:pPr>
                      <w:proofErr w:type="spellStart"/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<v:textbox inset="1pt,1pt,1pt,1pt">
                  <w:txbxContent>
                    <w:p w:rsidR="00D519AC" w:rsidRPr="00894327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b/>
                          <w:sz w:val="18"/>
                        </w:rPr>
                      </w:pPr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Pr="00894327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b/>
                          <w:sz w:val="18"/>
                        </w:rPr>
                      </w:pPr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D519AC" w:rsidRPr="004C4B98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Pr="001F78D2" w:rsidRDefault="001F78D2" w:rsidP="001F78D2">
                      <w:pPr>
                        <w:spacing w:before="0" w:after="120" w:line="360" w:lineRule="auto"/>
                        <w:ind w:firstLine="0"/>
                        <w:jc w:val="center"/>
                        <w:rPr>
                          <w:rFonts w:ascii="Arial" w:eastAsia="Times New Roman" w:hAnsi="Arial" w:cs="Arial"/>
                          <w:sz w:val="36"/>
                          <w:szCs w:val="36"/>
                          <w:lang w:eastAsia="en-US"/>
                        </w:rPr>
                      </w:pPr>
                      <w:r w:rsidRPr="001F78D2">
                        <w:rPr>
                          <w:rFonts w:ascii="Arial" w:eastAsia="Times New Roman" w:hAnsi="Arial" w:cs="Arial"/>
                          <w:sz w:val="36"/>
                          <w:szCs w:val="36"/>
                          <w:lang w:eastAsia="en-US"/>
                        </w:rPr>
                        <w:t>Д В 1310635</w:t>
                      </w:r>
                    </w:p>
                    <w:p w:rsidR="00D519AC" w:rsidRPr="00774959" w:rsidRDefault="00D519AC" w:rsidP="000E7553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9Zi8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PWYvDAAAA2wAAAA8AAAAAAAAAAAAA&#10;AAAAoQIAAGRycy9kb3ducmV2LnhtbFBLBQYAAAAABAAEAPkAAACRAwAAAAA=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P8EMMAAADbAAAADwAAAGRycy9kb3ducmV2LnhtbESP3WoCMRSE7wu+QziCdzWro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D/BDDAAAA2wAAAA8AAAAAAAAAAAAA&#10;AAAAoQIAAGRycy9kb3ducmV2LnhtbFBLBQYAAAAABAAEAPkAAACRAwAAAAA=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:rsidR="00D519AC" w:rsidRPr="00894327" w:rsidRDefault="00D519AC" w:rsidP="000E7553">
                        <w:pPr>
                          <w:pStyle w:val="af3"/>
                          <w:rPr>
                            <w:rFonts w:ascii="Times New Roman" w:hAnsi="Times New Roman"/>
                            <w:b/>
                            <w:sz w:val="18"/>
                          </w:rPr>
                        </w:pPr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>Разраб</w:t>
                        </w:r>
                        <w:proofErr w:type="spellEnd"/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:rsidR="00D519AC" w:rsidRPr="00D519AC" w:rsidRDefault="00D519AC" w:rsidP="000E7553">
                        <w:pPr>
                          <w:pStyle w:val="af3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D519A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Королёв Д.В.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D519AC" w:rsidRPr="00894327" w:rsidRDefault="00D519AC" w:rsidP="000E7553">
                        <w:pPr>
                          <w:pStyle w:val="af3"/>
                          <w:rPr>
                            <w:rFonts w:ascii="Times New Roman" w:hAnsi="Times New Roman"/>
                            <w:b/>
                            <w:sz w:val="18"/>
                          </w:rPr>
                        </w:pPr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>Провер</w:t>
                        </w:r>
                        <w:proofErr w:type="spellEnd"/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:rsidR="00D519AC" w:rsidRPr="00D519AC" w:rsidRDefault="00D519AC" w:rsidP="000E7553">
                        <w:pPr>
                          <w:pStyle w:val="af3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 w:rsidRPr="00D519A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Войтехович</w:t>
                        </w:r>
                        <w:proofErr w:type="spellEnd"/>
                        <w:r w:rsidRPr="00D519A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С.С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D519AC" w:rsidRPr="00894327" w:rsidRDefault="00D519AC" w:rsidP="000E7553">
                        <w:pPr>
                          <w:pStyle w:val="af3"/>
                          <w:rPr>
                            <w:rFonts w:ascii="Times New Roman" w:hAnsi="Times New Roman"/>
                            <w:b/>
                            <w:sz w:val="18"/>
                          </w:rPr>
                        </w:pPr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>Реценз</w:t>
                        </w:r>
                        <w:proofErr w:type="spellEnd"/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D519AC" w:rsidRPr="0036398C" w:rsidRDefault="00D519AC" w:rsidP="000E7553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D519AC" w:rsidRPr="00894327" w:rsidRDefault="00D519AC" w:rsidP="000E7553">
                        <w:pPr>
                          <w:pStyle w:val="af3"/>
                          <w:rPr>
                            <w:rFonts w:ascii="Times New Roman" w:hAnsi="Times New Roman"/>
                            <w:b/>
                            <w:sz w:val="18"/>
                          </w:rPr>
                        </w:pPr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<v:textbox inset="1pt,1pt,1pt,1pt">
                    <w:txbxContent>
                      <w:p w:rsidR="00D519AC" w:rsidRPr="00386A92" w:rsidRDefault="00D519AC" w:rsidP="000E7553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:rsidR="00D519AC" w:rsidRPr="00894327" w:rsidRDefault="00D519AC" w:rsidP="000E7553">
                        <w:pPr>
                          <w:pStyle w:val="af3"/>
                          <w:rPr>
                            <w:rFonts w:ascii="Times New Roman" w:hAnsi="Times New Roman"/>
                            <w:b/>
                            <w:sz w:val="18"/>
                          </w:rPr>
                        </w:pPr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>Утверд</w:t>
                        </w:r>
                        <w:proofErr w:type="spellEnd"/>
                        <w:r w:rsidRPr="00894327">
                          <w:rPr>
                            <w:rFonts w:ascii="Times New Roman" w:hAnsi="Times New Roman"/>
                            <w:b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<v:textbox inset="1pt,1pt,1pt,1pt">
                    <w:txbxContent>
                      <w:p w:rsidR="001F78D2" w:rsidRPr="00791947" w:rsidRDefault="001F78D2" w:rsidP="001F78D2">
                        <w:pPr>
                          <w:pStyle w:val="af3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Голубева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О.В.</w:t>
                        </w:r>
                      </w:p>
                      <w:p w:rsidR="00D519AC" w:rsidRDefault="00D519AC" w:rsidP="000E7553">
                        <w:r w:rsidRPr="001A0C8E">
                          <w:t>у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<v:textbox inset="1pt,1pt,1pt,1pt">
                  <w:txbxContent>
                    <w:p w:rsidR="00D519AC" w:rsidRPr="006E0EEA" w:rsidRDefault="00D519AC" w:rsidP="000F50AF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sz w:val="24"/>
                        </w:rPr>
                        <w:t xml:space="preserve">Клиент-серверное приложение «Система отслеживания трафика </w:t>
                      </w:r>
                      <w:r>
                        <w:rPr>
                          <w:i/>
                          <w:sz w:val="24"/>
                          <w:lang w:val="en-US"/>
                        </w:rPr>
                        <w:t>HTTP</w:t>
                      </w:r>
                      <w:r>
                        <w:rPr>
                          <w:i/>
                          <w:sz w:val="24"/>
                        </w:rPr>
                        <w:t xml:space="preserve">» 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:rsidR="00D519AC" w:rsidRPr="00894327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b/>
                          <w:sz w:val="18"/>
                        </w:rPr>
                      </w:pPr>
                      <w:proofErr w:type="spellStart"/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Лит</w:t>
                      </w:r>
                      <w:proofErr w:type="spellEnd"/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D519AC" w:rsidRPr="00894327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b/>
                          <w:sz w:val="18"/>
                        </w:rPr>
                      </w:pPr>
                      <w:r w:rsidRPr="00894327">
                        <w:rPr>
                          <w:rFonts w:ascii="Times New Roman" w:hAnsi="Times New Roman"/>
                          <w:b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Pr="00386A92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31</w:t>
                      </w:r>
                    </w:p>
                    <w:p w:rsidR="00D519AC" w:rsidRDefault="00D519AC" w:rsidP="000E7553">
                      <w:r w:rsidRPr="006364A5">
                        <w:rPr>
                          <w:szCs w:val="18"/>
                        </w:rPr>
                        <w:t>2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:rsidR="00D519AC" w:rsidRPr="00D75504" w:rsidRDefault="00D519AC" w:rsidP="000E755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t>УО «</w:t>
                      </w:r>
                      <w:r w:rsidRPr="00D75504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t>ПГУ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t>» гр.13-ИТ-2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65C5" w:rsidRDefault="007E65C5" w:rsidP="0061022F">
      <w:r>
        <w:separator/>
      </w:r>
    </w:p>
  </w:footnote>
  <w:footnote w:type="continuationSeparator" w:id="0">
    <w:p w:rsidR="007E65C5" w:rsidRDefault="007E65C5" w:rsidP="006102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87ABD"/>
    <w:multiLevelType w:val="hybridMultilevel"/>
    <w:tmpl w:val="ED380E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2047942"/>
    <w:multiLevelType w:val="hybridMultilevel"/>
    <w:tmpl w:val="FA369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81327"/>
    <w:multiLevelType w:val="multilevel"/>
    <w:tmpl w:val="DC984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5A40994"/>
    <w:multiLevelType w:val="hybridMultilevel"/>
    <w:tmpl w:val="3482D34A"/>
    <w:lvl w:ilvl="0" w:tplc="4BAEC3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B090205"/>
    <w:multiLevelType w:val="hybridMultilevel"/>
    <w:tmpl w:val="33A831FC"/>
    <w:lvl w:ilvl="0" w:tplc="EDF68650">
      <w:start w:val="1"/>
      <w:numFmt w:val="decimal"/>
      <w:lvlText w:val="%1."/>
      <w:lvlJc w:val="left"/>
      <w:pPr>
        <w:ind w:left="2321" w:hanging="14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C9C6E7B"/>
    <w:multiLevelType w:val="multilevel"/>
    <w:tmpl w:val="89C01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5632A9F"/>
    <w:multiLevelType w:val="hybridMultilevel"/>
    <w:tmpl w:val="A8381D98"/>
    <w:lvl w:ilvl="0" w:tplc="200019D8">
      <w:start w:val="1"/>
      <w:numFmt w:val="decimal"/>
      <w:lvlText w:val="%1."/>
      <w:lvlJc w:val="left"/>
      <w:pPr>
        <w:ind w:left="1571" w:hanging="360"/>
      </w:pPr>
      <w:rPr>
        <w:rFonts w:hint="default"/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2E2ED0"/>
    <w:multiLevelType w:val="hybridMultilevel"/>
    <w:tmpl w:val="6F3A7AB0"/>
    <w:lvl w:ilvl="0" w:tplc="9D52BC24">
      <w:start w:val="1"/>
      <w:numFmt w:val="decimal"/>
      <w:lvlText w:val="%1."/>
      <w:lvlJc w:val="left"/>
      <w:pPr>
        <w:ind w:left="1571" w:hanging="360"/>
      </w:pPr>
      <w:rPr>
        <w:sz w:val="20"/>
      </w:r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F06338D"/>
    <w:multiLevelType w:val="hybridMultilevel"/>
    <w:tmpl w:val="CC2E84C0"/>
    <w:lvl w:ilvl="0" w:tplc="5B6A5110">
      <w:start w:val="1"/>
      <w:numFmt w:val="decimal"/>
      <w:lvlText w:val="%1."/>
      <w:lvlJc w:val="left"/>
      <w:pPr>
        <w:ind w:left="1571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505BE4"/>
    <w:multiLevelType w:val="hybridMultilevel"/>
    <w:tmpl w:val="3600015E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B0D0BD20">
      <w:start w:val="1"/>
      <w:numFmt w:val="lowerLetter"/>
      <w:pStyle w:val="a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0A96E72"/>
    <w:multiLevelType w:val="hybridMultilevel"/>
    <w:tmpl w:val="5976747E"/>
    <w:lvl w:ilvl="0" w:tplc="80164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CF207D"/>
    <w:multiLevelType w:val="hybridMultilevel"/>
    <w:tmpl w:val="7BB688F8"/>
    <w:lvl w:ilvl="0" w:tplc="2C96CC18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95233F8"/>
    <w:multiLevelType w:val="hybridMultilevel"/>
    <w:tmpl w:val="2E5E262C"/>
    <w:lvl w:ilvl="0" w:tplc="E842B08A">
      <w:start w:val="1"/>
      <w:numFmt w:val="decimal"/>
      <w:pStyle w:val="a0"/>
      <w:lvlText w:val="%1."/>
      <w:lvlJc w:val="left"/>
      <w:pPr>
        <w:ind w:left="2261" w:hanging="1410"/>
      </w:pPr>
      <w:rPr>
        <w:rFonts w:hint="default"/>
      </w:rPr>
    </w:lvl>
    <w:lvl w:ilvl="1" w:tplc="755E043E">
      <w:start w:val="1"/>
      <w:numFmt w:val="lowerLetter"/>
      <w:lvlText w:val="%2)"/>
      <w:lvlJc w:val="left"/>
      <w:pPr>
        <w:ind w:left="2891" w:hanging="13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0AB21FA"/>
    <w:multiLevelType w:val="hybridMultilevel"/>
    <w:tmpl w:val="2DA430DA"/>
    <w:lvl w:ilvl="0" w:tplc="F5C2BF82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1D95CC8"/>
    <w:multiLevelType w:val="hybridMultilevel"/>
    <w:tmpl w:val="410E284A"/>
    <w:lvl w:ilvl="0" w:tplc="EB248CD0">
      <w:start w:val="1"/>
      <w:numFmt w:val="decimal"/>
      <w:lvlText w:val="%1."/>
      <w:lvlJc w:val="left"/>
      <w:pPr>
        <w:ind w:left="1571" w:hanging="360"/>
      </w:pPr>
      <w:rPr>
        <w:rFonts w:hint="default"/>
        <w:sz w:val="20"/>
      </w:r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60F5EED"/>
    <w:multiLevelType w:val="hybridMultilevel"/>
    <w:tmpl w:val="852663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AF2932"/>
    <w:multiLevelType w:val="hybridMultilevel"/>
    <w:tmpl w:val="65FA9A9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9CD08AD"/>
    <w:multiLevelType w:val="hybridMultilevel"/>
    <w:tmpl w:val="23EEBAA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AC229B7"/>
    <w:multiLevelType w:val="hybridMultilevel"/>
    <w:tmpl w:val="AC8AA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89A87F90">
      <w:start w:val="3"/>
      <w:numFmt w:val="decimal"/>
      <w:lvlText w:val="%4."/>
      <w:lvlJc w:val="left"/>
      <w:pPr>
        <w:ind w:left="644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554238"/>
    <w:multiLevelType w:val="hybridMultilevel"/>
    <w:tmpl w:val="BF048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F63F6E"/>
    <w:multiLevelType w:val="hybridMultilevel"/>
    <w:tmpl w:val="33A831FC"/>
    <w:lvl w:ilvl="0" w:tplc="EDF68650">
      <w:start w:val="1"/>
      <w:numFmt w:val="decimal"/>
      <w:lvlText w:val="%1."/>
      <w:lvlJc w:val="left"/>
      <w:pPr>
        <w:ind w:left="2321" w:hanging="14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59D45900"/>
    <w:multiLevelType w:val="hybridMultilevel"/>
    <w:tmpl w:val="4D203C44"/>
    <w:lvl w:ilvl="0" w:tplc="80164A1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5CAF5EF7"/>
    <w:multiLevelType w:val="hybridMultilevel"/>
    <w:tmpl w:val="55B2132A"/>
    <w:lvl w:ilvl="0" w:tplc="7D8E578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3533FC"/>
    <w:multiLevelType w:val="multilevel"/>
    <w:tmpl w:val="2E96A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9FB1B1B"/>
    <w:multiLevelType w:val="hybridMultilevel"/>
    <w:tmpl w:val="3FA6544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71337DDD"/>
    <w:multiLevelType w:val="hybridMultilevel"/>
    <w:tmpl w:val="C8F6FEF0"/>
    <w:lvl w:ilvl="0" w:tplc="80164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DF3F4E"/>
    <w:multiLevelType w:val="hybridMultilevel"/>
    <w:tmpl w:val="B99041FA"/>
    <w:lvl w:ilvl="0" w:tplc="754203C4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7A63013E"/>
    <w:multiLevelType w:val="hybridMultilevel"/>
    <w:tmpl w:val="F7AAC1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7C617656"/>
    <w:multiLevelType w:val="hybridMultilevel"/>
    <w:tmpl w:val="030E8D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4"/>
  </w:num>
  <w:num w:numId="4">
    <w:abstractNumId w:val="12"/>
  </w:num>
  <w:num w:numId="5">
    <w:abstractNumId w:val="9"/>
  </w:num>
  <w:num w:numId="6">
    <w:abstractNumId w:val="17"/>
  </w:num>
  <w:num w:numId="7">
    <w:abstractNumId w:val="28"/>
  </w:num>
  <w:num w:numId="8">
    <w:abstractNumId w:val="24"/>
  </w:num>
  <w:num w:numId="9">
    <w:abstractNumId w:val="0"/>
  </w:num>
  <w:num w:numId="10">
    <w:abstractNumId w:val="16"/>
  </w:num>
  <w:num w:numId="11">
    <w:abstractNumId w:val="13"/>
  </w:num>
  <w:num w:numId="12">
    <w:abstractNumId w:val="26"/>
  </w:num>
  <w:num w:numId="13">
    <w:abstractNumId w:val="23"/>
  </w:num>
  <w:num w:numId="14">
    <w:abstractNumId w:val="5"/>
  </w:num>
  <w:num w:numId="15">
    <w:abstractNumId w:val="2"/>
  </w:num>
  <w:num w:numId="16">
    <w:abstractNumId w:val="27"/>
  </w:num>
  <w:num w:numId="17">
    <w:abstractNumId w:val="7"/>
  </w:num>
  <w:num w:numId="18">
    <w:abstractNumId w:val="14"/>
  </w:num>
  <w:num w:numId="19">
    <w:abstractNumId w:val="8"/>
  </w:num>
  <w:num w:numId="20">
    <w:abstractNumId w:val="6"/>
  </w:num>
  <w:num w:numId="21">
    <w:abstractNumId w:val="18"/>
  </w:num>
  <w:num w:numId="22">
    <w:abstractNumId w:val="22"/>
  </w:num>
  <w:num w:numId="23">
    <w:abstractNumId w:val="19"/>
  </w:num>
  <w:num w:numId="24">
    <w:abstractNumId w:val="15"/>
  </w:num>
  <w:num w:numId="25">
    <w:abstractNumId w:val="11"/>
  </w:num>
  <w:num w:numId="26">
    <w:abstractNumId w:val="1"/>
  </w:num>
  <w:num w:numId="27">
    <w:abstractNumId w:val="10"/>
  </w:num>
  <w:num w:numId="28">
    <w:abstractNumId w:val="25"/>
  </w:num>
  <w:num w:numId="29">
    <w:abstractNumId w:val="2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A4B"/>
    <w:rsid w:val="00000E8F"/>
    <w:rsid w:val="000039C0"/>
    <w:rsid w:val="00006584"/>
    <w:rsid w:val="00020DA8"/>
    <w:rsid w:val="00021A52"/>
    <w:rsid w:val="00022A60"/>
    <w:rsid w:val="00025F8D"/>
    <w:rsid w:val="00030839"/>
    <w:rsid w:val="00035AF1"/>
    <w:rsid w:val="00054B6B"/>
    <w:rsid w:val="00057A5E"/>
    <w:rsid w:val="000654EC"/>
    <w:rsid w:val="0008043F"/>
    <w:rsid w:val="000A1168"/>
    <w:rsid w:val="000B1BB6"/>
    <w:rsid w:val="000C11BE"/>
    <w:rsid w:val="000D002A"/>
    <w:rsid w:val="000E30DE"/>
    <w:rsid w:val="000E7553"/>
    <w:rsid w:val="000F50AF"/>
    <w:rsid w:val="000F7C3A"/>
    <w:rsid w:val="0010165F"/>
    <w:rsid w:val="001033B4"/>
    <w:rsid w:val="00115415"/>
    <w:rsid w:val="00123331"/>
    <w:rsid w:val="00123B99"/>
    <w:rsid w:val="00137416"/>
    <w:rsid w:val="001423FE"/>
    <w:rsid w:val="00144AF8"/>
    <w:rsid w:val="00150CD2"/>
    <w:rsid w:val="001571CB"/>
    <w:rsid w:val="001662C9"/>
    <w:rsid w:val="00191F9E"/>
    <w:rsid w:val="001928C8"/>
    <w:rsid w:val="001A72B9"/>
    <w:rsid w:val="001C3362"/>
    <w:rsid w:val="001F1FA4"/>
    <w:rsid w:val="001F78D2"/>
    <w:rsid w:val="00222A98"/>
    <w:rsid w:val="0022466B"/>
    <w:rsid w:val="00226415"/>
    <w:rsid w:val="002343AB"/>
    <w:rsid w:val="00237937"/>
    <w:rsid w:val="00240E10"/>
    <w:rsid w:val="00245D9C"/>
    <w:rsid w:val="00246244"/>
    <w:rsid w:val="00246DD6"/>
    <w:rsid w:val="00285954"/>
    <w:rsid w:val="00287461"/>
    <w:rsid w:val="002876B3"/>
    <w:rsid w:val="00295827"/>
    <w:rsid w:val="002A4979"/>
    <w:rsid w:val="002B1469"/>
    <w:rsid w:val="002B6B28"/>
    <w:rsid w:val="002B7511"/>
    <w:rsid w:val="002C60D8"/>
    <w:rsid w:val="002D41FD"/>
    <w:rsid w:val="002D491F"/>
    <w:rsid w:val="002D4C4F"/>
    <w:rsid w:val="002F10F5"/>
    <w:rsid w:val="002F3593"/>
    <w:rsid w:val="002F7178"/>
    <w:rsid w:val="00300B61"/>
    <w:rsid w:val="00303036"/>
    <w:rsid w:val="00305080"/>
    <w:rsid w:val="00320A28"/>
    <w:rsid w:val="0035628A"/>
    <w:rsid w:val="0036465D"/>
    <w:rsid w:val="00367692"/>
    <w:rsid w:val="00376E12"/>
    <w:rsid w:val="00390580"/>
    <w:rsid w:val="0039683E"/>
    <w:rsid w:val="003A2F9B"/>
    <w:rsid w:val="003C1C6F"/>
    <w:rsid w:val="003D388D"/>
    <w:rsid w:val="003E421F"/>
    <w:rsid w:val="003F21E7"/>
    <w:rsid w:val="003F6081"/>
    <w:rsid w:val="0040312F"/>
    <w:rsid w:val="0041534F"/>
    <w:rsid w:val="004342FB"/>
    <w:rsid w:val="00436854"/>
    <w:rsid w:val="00442FDC"/>
    <w:rsid w:val="00454D55"/>
    <w:rsid w:val="00455660"/>
    <w:rsid w:val="004618F5"/>
    <w:rsid w:val="00465398"/>
    <w:rsid w:val="00470A4B"/>
    <w:rsid w:val="00472ABC"/>
    <w:rsid w:val="00484FD7"/>
    <w:rsid w:val="004939D0"/>
    <w:rsid w:val="004944D4"/>
    <w:rsid w:val="004A0649"/>
    <w:rsid w:val="004A0ACE"/>
    <w:rsid w:val="004A4ADC"/>
    <w:rsid w:val="004A7E54"/>
    <w:rsid w:val="004B63F8"/>
    <w:rsid w:val="004B66C5"/>
    <w:rsid w:val="004C0724"/>
    <w:rsid w:val="004C6062"/>
    <w:rsid w:val="004D6DF0"/>
    <w:rsid w:val="004E4376"/>
    <w:rsid w:val="004E7270"/>
    <w:rsid w:val="004F1222"/>
    <w:rsid w:val="004F2662"/>
    <w:rsid w:val="004F75C0"/>
    <w:rsid w:val="00501A46"/>
    <w:rsid w:val="00512A40"/>
    <w:rsid w:val="0051399C"/>
    <w:rsid w:val="00514939"/>
    <w:rsid w:val="00526322"/>
    <w:rsid w:val="00527ACD"/>
    <w:rsid w:val="005325B6"/>
    <w:rsid w:val="005337AD"/>
    <w:rsid w:val="00534014"/>
    <w:rsid w:val="00534853"/>
    <w:rsid w:val="00540465"/>
    <w:rsid w:val="00546047"/>
    <w:rsid w:val="0055266C"/>
    <w:rsid w:val="005566C3"/>
    <w:rsid w:val="0055762E"/>
    <w:rsid w:val="005626CA"/>
    <w:rsid w:val="00564A2F"/>
    <w:rsid w:val="00576626"/>
    <w:rsid w:val="00580C78"/>
    <w:rsid w:val="005A4A2D"/>
    <w:rsid w:val="005B520F"/>
    <w:rsid w:val="005C773C"/>
    <w:rsid w:val="005D1D43"/>
    <w:rsid w:val="005E4697"/>
    <w:rsid w:val="005E719E"/>
    <w:rsid w:val="005F20C1"/>
    <w:rsid w:val="005F6B84"/>
    <w:rsid w:val="00602E62"/>
    <w:rsid w:val="006067EE"/>
    <w:rsid w:val="0061022F"/>
    <w:rsid w:val="006122A1"/>
    <w:rsid w:val="00612635"/>
    <w:rsid w:val="00620EB3"/>
    <w:rsid w:val="006270F9"/>
    <w:rsid w:val="00631BC4"/>
    <w:rsid w:val="00643BC8"/>
    <w:rsid w:val="006501D7"/>
    <w:rsid w:val="00653A76"/>
    <w:rsid w:val="006556D2"/>
    <w:rsid w:val="006624CE"/>
    <w:rsid w:val="00670B33"/>
    <w:rsid w:val="00677935"/>
    <w:rsid w:val="0068016C"/>
    <w:rsid w:val="006814B0"/>
    <w:rsid w:val="00682033"/>
    <w:rsid w:val="006934B0"/>
    <w:rsid w:val="006A7B77"/>
    <w:rsid w:val="006B34A2"/>
    <w:rsid w:val="006B3772"/>
    <w:rsid w:val="006C54EC"/>
    <w:rsid w:val="006E0EEA"/>
    <w:rsid w:val="006F0155"/>
    <w:rsid w:val="00702BB6"/>
    <w:rsid w:val="00703A83"/>
    <w:rsid w:val="007430AB"/>
    <w:rsid w:val="00744869"/>
    <w:rsid w:val="00753A4F"/>
    <w:rsid w:val="00760BC5"/>
    <w:rsid w:val="00771C0D"/>
    <w:rsid w:val="00773B70"/>
    <w:rsid w:val="0077710F"/>
    <w:rsid w:val="0078083C"/>
    <w:rsid w:val="00781EB7"/>
    <w:rsid w:val="00795A89"/>
    <w:rsid w:val="00796BC2"/>
    <w:rsid w:val="007A4D4E"/>
    <w:rsid w:val="007B02D6"/>
    <w:rsid w:val="007B227B"/>
    <w:rsid w:val="007B4C95"/>
    <w:rsid w:val="007C6250"/>
    <w:rsid w:val="007D06E5"/>
    <w:rsid w:val="007D3F1C"/>
    <w:rsid w:val="007D50C5"/>
    <w:rsid w:val="007E2366"/>
    <w:rsid w:val="007E65C5"/>
    <w:rsid w:val="007F5350"/>
    <w:rsid w:val="007F6817"/>
    <w:rsid w:val="00802EA5"/>
    <w:rsid w:val="008058BE"/>
    <w:rsid w:val="00812DAF"/>
    <w:rsid w:val="0081300C"/>
    <w:rsid w:val="008170FE"/>
    <w:rsid w:val="00826754"/>
    <w:rsid w:val="00835709"/>
    <w:rsid w:val="008479C5"/>
    <w:rsid w:val="00861C15"/>
    <w:rsid w:val="0087690E"/>
    <w:rsid w:val="00885713"/>
    <w:rsid w:val="00886A31"/>
    <w:rsid w:val="00886C3B"/>
    <w:rsid w:val="00890FE0"/>
    <w:rsid w:val="0089647F"/>
    <w:rsid w:val="008A1BF8"/>
    <w:rsid w:val="008A2EF4"/>
    <w:rsid w:val="008A4ED4"/>
    <w:rsid w:val="008B1E84"/>
    <w:rsid w:val="008B2EBF"/>
    <w:rsid w:val="008B5B7A"/>
    <w:rsid w:val="008B61C2"/>
    <w:rsid w:val="008C52DD"/>
    <w:rsid w:val="008D4D07"/>
    <w:rsid w:val="008D7794"/>
    <w:rsid w:val="008E3DE5"/>
    <w:rsid w:val="008F5582"/>
    <w:rsid w:val="009062FB"/>
    <w:rsid w:val="00907D2D"/>
    <w:rsid w:val="00915287"/>
    <w:rsid w:val="00920018"/>
    <w:rsid w:val="00937429"/>
    <w:rsid w:val="0095235B"/>
    <w:rsid w:val="00952D4B"/>
    <w:rsid w:val="00957D9C"/>
    <w:rsid w:val="00961C90"/>
    <w:rsid w:val="00975EE2"/>
    <w:rsid w:val="0098249D"/>
    <w:rsid w:val="009828A5"/>
    <w:rsid w:val="00982D18"/>
    <w:rsid w:val="00983789"/>
    <w:rsid w:val="009A4CEB"/>
    <w:rsid w:val="009B285A"/>
    <w:rsid w:val="009B679E"/>
    <w:rsid w:val="009C17F5"/>
    <w:rsid w:val="009D1ACF"/>
    <w:rsid w:val="009D31E3"/>
    <w:rsid w:val="009E588F"/>
    <w:rsid w:val="009E791D"/>
    <w:rsid w:val="009F1504"/>
    <w:rsid w:val="009F1AAE"/>
    <w:rsid w:val="009F21C4"/>
    <w:rsid w:val="009F3954"/>
    <w:rsid w:val="00A03070"/>
    <w:rsid w:val="00A030FB"/>
    <w:rsid w:val="00A04CAA"/>
    <w:rsid w:val="00A1511B"/>
    <w:rsid w:val="00A43801"/>
    <w:rsid w:val="00A46777"/>
    <w:rsid w:val="00A54177"/>
    <w:rsid w:val="00A640B5"/>
    <w:rsid w:val="00A67164"/>
    <w:rsid w:val="00A67F5F"/>
    <w:rsid w:val="00A733FE"/>
    <w:rsid w:val="00A77555"/>
    <w:rsid w:val="00A82751"/>
    <w:rsid w:val="00A82E8C"/>
    <w:rsid w:val="00A9076A"/>
    <w:rsid w:val="00A91CF5"/>
    <w:rsid w:val="00A9252D"/>
    <w:rsid w:val="00A96E1E"/>
    <w:rsid w:val="00AA5C0D"/>
    <w:rsid w:val="00AB0DB9"/>
    <w:rsid w:val="00AB5E6A"/>
    <w:rsid w:val="00AB6870"/>
    <w:rsid w:val="00AC60C3"/>
    <w:rsid w:val="00AD527F"/>
    <w:rsid w:val="00AD7DCE"/>
    <w:rsid w:val="00AF08E3"/>
    <w:rsid w:val="00AF5742"/>
    <w:rsid w:val="00B17061"/>
    <w:rsid w:val="00B32E88"/>
    <w:rsid w:val="00B32F37"/>
    <w:rsid w:val="00B33399"/>
    <w:rsid w:val="00B432BE"/>
    <w:rsid w:val="00B57B36"/>
    <w:rsid w:val="00B63952"/>
    <w:rsid w:val="00B8032D"/>
    <w:rsid w:val="00B95CA9"/>
    <w:rsid w:val="00BB2346"/>
    <w:rsid w:val="00BB6A0D"/>
    <w:rsid w:val="00BC1D8E"/>
    <w:rsid w:val="00BC5A0E"/>
    <w:rsid w:val="00BC657E"/>
    <w:rsid w:val="00BD1312"/>
    <w:rsid w:val="00BD43CC"/>
    <w:rsid w:val="00BD4BF6"/>
    <w:rsid w:val="00BD5886"/>
    <w:rsid w:val="00BE64B7"/>
    <w:rsid w:val="00BE7A6B"/>
    <w:rsid w:val="00C055A6"/>
    <w:rsid w:val="00C269FA"/>
    <w:rsid w:val="00C65FF1"/>
    <w:rsid w:val="00C73F1F"/>
    <w:rsid w:val="00C77A67"/>
    <w:rsid w:val="00C92A84"/>
    <w:rsid w:val="00C9787F"/>
    <w:rsid w:val="00C97ACB"/>
    <w:rsid w:val="00CB2BD2"/>
    <w:rsid w:val="00CB46E6"/>
    <w:rsid w:val="00CB4A38"/>
    <w:rsid w:val="00CB59B8"/>
    <w:rsid w:val="00CC4FFA"/>
    <w:rsid w:val="00CD1B91"/>
    <w:rsid w:val="00CE0A80"/>
    <w:rsid w:val="00CE1160"/>
    <w:rsid w:val="00CE461E"/>
    <w:rsid w:val="00CE6B4C"/>
    <w:rsid w:val="00CE7094"/>
    <w:rsid w:val="00CF5046"/>
    <w:rsid w:val="00CF60AF"/>
    <w:rsid w:val="00D004C4"/>
    <w:rsid w:val="00D05C16"/>
    <w:rsid w:val="00D05FBA"/>
    <w:rsid w:val="00D151DE"/>
    <w:rsid w:val="00D16C8D"/>
    <w:rsid w:val="00D262DC"/>
    <w:rsid w:val="00D301E9"/>
    <w:rsid w:val="00D31CD8"/>
    <w:rsid w:val="00D3408A"/>
    <w:rsid w:val="00D364D7"/>
    <w:rsid w:val="00D37CB3"/>
    <w:rsid w:val="00D519AC"/>
    <w:rsid w:val="00D642E0"/>
    <w:rsid w:val="00D702E3"/>
    <w:rsid w:val="00D7040C"/>
    <w:rsid w:val="00D71621"/>
    <w:rsid w:val="00D72508"/>
    <w:rsid w:val="00D838B1"/>
    <w:rsid w:val="00D87143"/>
    <w:rsid w:val="00D9307F"/>
    <w:rsid w:val="00D97A44"/>
    <w:rsid w:val="00DA1620"/>
    <w:rsid w:val="00DA30D3"/>
    <w:rsid w:val="00DB0010"/>
    <w:rsid w:val="00DB3005"/>
    <w:rsid w:val="00DC4E80"/>
    <w:rsid w:val="00DD248F"/>
    <w:rsid w:val="00DE2DA2"/>
    <w:rsid w:val="00DF0CFF"/>
    <w:rsid w:val="00DF14A3"/>
    <w:rsid w:val="00DF209A"/>
    <w:rsid w:val="00E03503"/>
    <w:rsid w:val="00E07D05"/>
    <w:rsid w:val="00E07DCA"/>
    <w:rsid w:val="00E14B75"/>
    <w:rsid w:val="00E17F6A"/>
    <w:rsid w:val="00E21B18"/>
    <w:rsid w:val="00E32A54"/>
    <w:rsid w:val="00E42E25"/>
    <w:rsid w:val="00E446C5"/>
    <w:rsid w:val="00E57F9C"/>
    <w:rsid w:val="00E61271"/>
    <w:rsid w:val="00E729E2"/>
    <w:rsid w:val="00E839E6"/>
    <w:rsid w:val="00E92842"/>
    <w:rsid w:val="00EA4286"/>
    <w:rsid w:val="00EB2ECD"/>
    <w:rsid w:val="00EB42FC"/>
    <w:rsid w:val="00EB5C31"/>
    <w:rsid w:val="00EB7608"/>
    <w:rsid w:val="00ED0DDC"/>
    <w:rsid w:val="00ED510E"/>
    <w:rsid w:val="00EE350C"/>
    <w:rsid w:val="00EE739F"/>
    <w:rsid w:val="00EF42C8"/>
    <w:rsid w:val="00F0497F"/>
    <w:rsid w:val="00F101EB"/>
    <w:rsid w:val="00F1638B"/>
    <w:rsid w:val="00F174AE"/>
    <w:rsid w:val="00F25978"/>
    <w:rsid w:val="00F33303"/>
    <w:rsid w:val="00F36C2E"/>
    <w:rsid w:val="00F37DAE"/>
    <w:rsid w:val="00F50FC7"/>
    <w:rsid w:val="00F5225E"/>
    <w:rsid w:val="00F556F6"/>
    <w:rsid w:val="00F55AB5"/>
    <w:rsid w:val="00F6036B"/>
    <w:rsid w:val="00F6447C"/>
    <w:rsid w:val="00F6696E"/>
    <w:rsid w:val="00F90014"/>
    <w:rsid w:val="00F91B8D"/>
    <w:rsid w:val="00FA66F6"/>
    <w:rsid w:val="00FB3815"/>
    <w:rsid w:val="00FB4123"/>
    <w:rsid w:val="00FB6233"/>
    <w:rsid w:val="00FC56EA"/>
    <w:rsid w:val="00FD4876"/>
    <w:rsid w:val="00FE6E65"/>
    <w:rsid w:val="00FF0BEE"/>
    <w:rsid w:val="00FF35FE"/>
    <w:rsid w:val="00FF67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9798013-5282-4E22-8F57-EDB055A5B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8"/>
        <w:lang w:val="ru-RU" w:eastAsia="ru-RU" w:bidi="ar-SA"/>
      </w:rPr>
    </w:rPrDefault>
    <w:pPrDefault>
      <w:pPr>
        <w:spacing w:after="60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270F9"/>
    <w:pPr>
      <w:spacing w:before="120" w:after="0" w:line="288" w:lineRule="auto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61022F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bCs/>
      <w:sz w:val="36"/>
    </w:rPr>
  </w:style>
  <w:style w:type="paragraph" w:styleId="2">
    <w:name w:val="heading 2"/>
    <w:basedOn w:val="1"/>
    <w:next w:val="a1"/>
    <w:link w:val="20"/>
    <w:uiPriority w:val="9"/>
    <w:unhideWhenUsed/>
    <w:qFormat/>
    <w:rsid w:val="0061022F"/>
    <w:pPr>
      <w:ind w:firstLine="851"/>
      <w:jc w:val="left"/>
      <w:outlineLvl w:val="1"/>
    </w:pPr>
    <w:rPr>
      <w:bCs w:val="0"/>
      <w:sz w:val="30"/>
      <w:szCs w:val="26"/>
    </w:rPr>
  </w:style>
  <w:style w:type="paragraph" w:styleId="3">
    <w:name w:val="heading 3"/>
    <w:basedOn w:val="2"/>
    <w:next w:val="a1"/>
    <w:link w:val="30"/>
    <w:uiPriority w:val="9"/>
    <w:unhideWhenUsed/>
    <w:qFormat/>
    <w:rsid w:val="004618F5"/>
    <w:pPr>
      <w:outlineLvl w:val="2"/>
    </w:pPr>
    <w:rPr>
      <w:bCs/>
      <w:sz w:val="28"/>
    </w:rPr>
  </w:style>
  <w:style w:type="paragraph" w:styleId="4">
    <w:name w:val="heading 4"/>
    <w:basedOn w:val="3"/>
    <w:next w:val="a1"/>
    <w:link w:val="40"/>
    <w:uiPriority w:val="9"/>
    <w:unhideWhenUsed/>
    <w:qFormat/>
    <w:rsid w:val="0061022F"/>
    <w:pPr>
      <w:outlineLvl w:val="3"/>
    </w:pPr>
    <w:rPr>
      <w:bCs w:val="0"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4618F5"/>
    <w:pPr>
      <w:spacing w:after="0"/>
    </w:pPr>
  </w:style>
  <w:style w:type="character" w:customStyle="1" w:styleId="10">
    <w:name w:val="Заголовок 1 Знак"/>
    <w:basedOn w:val="a2"/>
    <w:link w:val="1"/>
    <w:uiPriority w:val="9"/>
    <w:rsid w:val="0061022F"/>
    <w:rPr>
      <w:rFonts w:eastAsiaTheme="majorEastAsia" w:cstheme="majorBidi"/>
      <w:b/>
      <w:bCs/>
      <w:sz w:val="36"/>
    </w:rPr>
  </w:style>
  <w:style w:type="character" w:customStyle="1" w:styleId="20">
    <w:name w:val="Заголовок 2 Знак"/>
    <w:basedOn w:val="a2"/>
    <w:link w:val="2"/>
    <w:uiPriority w:val="9"/>
    <w:rsid w:val="0061022F"/>
    <w:rPr>
      <w:rFonts w:eastAsiaTheme="majorEastAsia" w:cstheme="majorBidi"/>
      <w:b/>
      <w:sz w:val="30"/>
      <w:szCs w:val="26"/>
    </w:rPr>
  </w:style>
  <w:style w:type="character" w:customStyle="1" w:styleId="30">
    <w:name w:val="Заголовок 3 Знак"/>
    <w:basedOn w:val="a2"/>
    <w:link w:val="3"/>
    <w:uiPriority w:val="9"/>
    <w:rsid w:val="004618F5"/>
    <w:rPr>
      <w:rFonts w:eastAsiaTheme="majorEastAsia" w:cstheme="majorBidi"/>
      <w:b/>
      <w:bCs/>
      <w:szCs w:val="26"/>
    </w:rPr>
  </w:style>
  <w:style w:type="character" w:customStyle="1" w:styleId="40">
    <w:name w:val="Заголовок 4 Знак"/>
    <w:basedOn w:val="a2"/>
    <w:link w:val="4"/>
    <w:uiPriority w:val="9"/>
    <w:rsid w:val="0061022F"/>
    <w:rPr>
      <w:rFonts w:eastAsiaTheme="majorEastAsia" w:cstheme="majorBidi"/>
      <w:b/>
      <w:iCs/>
      <w:szCs w:val="26"/>
    </w:rPr>
  </w:style>
  <w:style w:type="paragraph" w:styleId="a6">
    <w:name w:val="header"/>
    <w:basedOn w:val="a1"/>
    <w:link w:val="a7"/>
    <w:uiPriority w:val="99"/>
    <w:unhideWhenUsed/>
    <w:rsid w:val="0061022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61022F"/>
  </w:style>
  <w:style w:type="paragraph" w:styleId="a8">
    <w:name w:val="footer"/>
    <w:basedOn w:val="a1"/>
    <w:link w:val="a9"/>
    <w:uiPriority w:val="99"/>
    <w:unhideWhenUsed/>
    <w:rsid w:val="0061022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61022F"/>
  </w:style>
  <w:style w:type="character" w:styleId="aa">
    <w:name w:val="Subtle Emphasis"/>
    <w:basedOn w:val="a2"/>
    <w:uiPriority w:val="19"/>
    <w:qFormat/>
    <w:rsid w:val="00470A4B"/>
    <w:rPr>
      <w:i/>
      <w:iCs/>
      <w:color w:val="808080" w:themeColor="text1" w:themeTint="7F"/>
    </w:rPr>
  </w:style>
  <w:style w:type="character" w:styleId="ab">
    <w:name w:val="Emphasis"/>
    <w:basedOn w:val="a2"/>
    <w:uiPriority w:val="20"/>
    <w:qFormat/>
    <w:rsid w:val="00470A4B"/>
    <w:rPr>
      <w:i/>
      <w:iCs/>
    </w:rPr>
  </w:style>
  <w:style w:type="paragraph" w:styleId="ac">
    <w:name w:val="Intense Quote"/>
    <w:basedOn w:val="a1"/>
    <w:next w:val="a1"/>
    <w:link w:val="ad"/>
    <w:uiPriority w:val="30"/>
    <w:qFormat/>
    <w:rsid w:val="00470A4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2"/>
    <w:link w:val="ac"/>
    <w:uiPriority w:val="30"/>
    <w:rsid w:val="00470A4B"/>
    <w:rPr>
      <w:b/>
      <w:bCs/>
      <w:i/>
      <w:iCs/>
      <w:color w:val="4F81BD" w:themeColor="accent1"/>
    </w:rPr>
  </w:style>
  <w:style w:type="paragraph" w:styleId="ae">
    <w:name w:val="List Paragraph"/>
    <w:basedOn w:val="a1"/>
    <w:link w:val="af"/>
    <w:uiPriority w:val="34"/>
    <w:qFormat/>
    <w:rsid w:val="00470A4B"/>
    <w:pPr>
      <w:ind w:left="720"/>
      <w:contextualSpacing/>
    </w:pPr>
  </w:style>
  <w:style w:type="character" w:styleId="af0">
    <w:name w:val="Intense Emphasis"/>
    <w:basedOn w:val="a2"/>
    <w:uiPriority w:val="21"/>
    <w:qFormat/>
    <w:rsid w:val="00470A4B"/>
    <w:rPr>
      <w:b/>
      <w:bCs/>
      <w:i/>
      <w:iCs/>
      <w:color w:val="4F81BD" w:themeColor="accent1"/>
    </w:rPr>
  </w:style>
  <w:style w:type="paragraph" w:styleId="21">
    <w:name w:val="Quote"/>
    <w:basedOn w:val="a1"/>
    <w:next w:val="a1"/>
    <w:link w:val="22"/>
    <w:uiPriority w:val="29"/>
    <w:qFormat/>
    <w:rsid w:val="00470A4B"/>
    <w:rPr>
      <w:i/>
      <w:iCs/>
      <w:color w:val="000000" w:themeColor="text1"/>
    </w:rPr>
  </w:style>
  <w:style w:type="character" w:customStyle="1" w:styleId="22">
    <w:name w:val="Цитата 2 Знак"/>
    <w:basedOn w:val="a2"/>
    <w:link w:val="21"/>
    <w:uiPriority w:val="29"/>
    <w:rsid w:val="00470A4B"/>
    <w:rPr>
      <w:i/>
      <w:iCs/>
      <w:color w:val="000000" w:themeColor="text1"/>
      <w:sz w:val="24"/>
    </w:rPr>
  </w:style>
  <w:style w:type="character" w:styleId="af1">
    <w:name w:val="Intense Reference"/>
    <w:basedOn w:val="a2"/>
    <w:uiPriority w:val="32"/>
    <w:qFormat/>
    <w:rsid w:val="00470A4B"/>
    <w:rPr>
      <w:b/>
      <w:bCs/>
      <w:smallCaps/>
      <w:color w:val="C0504D" w:themeColor="accent2"/>
      <w:spacing w:val="5"/>
      <w:u w:val="single"/>
    </w:rPr>
  </w:style>
  <w:style w:type="character" w:styleId="af2">
    <w:name w:val="Hyperlink"/>
    <w:basedOn w:val="a2"/>
    <w:uiPriority w:val="99"/>
    <w:unhideWhenUsed/>
    <w:rsid w:val="00470A4B"/>
    <w:rPr>
      <w:color w:val="0000FF"/>
      <w:u w:val="single"/>
    </w:rPr>
  </w:style>
  <w:style w:type="paragraph" w:customStyle="1" w:styleId="af3">
    <w:name w:val="Чертежный"/>
    <w:link w:val="af4"/>
    <w:rsid w:val="005D1D43"/>
    <w:pPr>
      <w:spacing w:after="120"/>
      <w:ind w:firstLine="0"/>
      <w:jc w:val="both"/>
    </w:pPr>
    <w:rPr>
      <w:rFonts w:ascii="ISOCPEUR" w:eastAsia="Calibri" w:hAnsi="ISOCPEUR" w:cs="Times New Roman"/>
      <w:i/>
      <w:lang w:val="uk-UA"/>
    </w:rPr>
  </w:style>
  <w:style w:type="paragraph" w:styleId="HTML">
    <w:name w:val="HTML Preformatted"/>
    <w:basedOn w:val="a1"/>
    <w:link w:val="HTML0"/>
    <w:uiPriority w:val="99"/>
    <w:unhideWhenUsed/>
    <w:rsid w:val="00F37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F37DAE"/>
    <w:rPr>
      <w:rFonts w:ascii="Courier New" w:eastAsia="Times New Roman" w:hAnsi="Courier New" w:cs="Courier New"/>
      <w:sz w:val="20"/>
      <w:szCs w:val="20"/>
    </w:rPr>
  </w:style>
  <w:style w:type="paragraph" w:styleId="af5">
    <w:name w:val="Balloon Text"/>
    <w:basedOn w:val="a1"/>
    <w:link w:val="af6"/>
    <w:uiPriority w:val="99"/>
    <w:semiHidden/>
    <w:unhideWhenUsed/>
    <w:rsid w:val="00EE35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2"/>
    <w:link w:val="af5"/>
    <w:uiPriority w:val="99"/>
    <w:semiHidden/>
    <w:rsid w:val="00EE350C"/>
    <w:rPr>
      <w:rFonts w:ascii="Tahoma" w:hAnsi="Tahoma" w:cs="Tahoma"/>
      <w:sz w:val="16"/>
      <w:szCs w:val="16"/>
    </w:rPr>
  </w:style>
  <w:style w:type="paragraph" w:customStyle="1" w:styleId="af7">
    <w:name w:val="Код"/>
    <w:next w:val="a1"/>
    <w:qFormat/>
    <w:rsid w:val="006270F9"/>
    <w:pPr>
      <w:tabs>
        <w:tab w:val="left" w:pos="3556"/>
      </w:tabs>
      <w:spacing w:after="0"/>
    </w:pPr>
    <w:rPr>
      <w:rFonts w:ascii="Courier New" w:hAnsi="Courier New" w:cs="Times New Roman"/>
      <w:sz w:val="20"/>
      <w:lang w:val="en-US"/>
    </w:rPr>
  </w:style>
  <w:style w:type="character" w:customStyle="1" w:styleId="st">
    <w:name w:val="st"/>
    <w:basedOn w:val="a2"/>
    <w:rsid w:val="00F5225E"/>
  </w:style>
  <w:style w:type="paragraph" w:styleId="11">
    <w:name w:val="toc 1"/>
    <w:next w:val="a1"/>
    <w:autoRedefine/>
    <w:uiPriority w:val="39"/>
    <w:unhideWhenUsed/>
    <w:rsid w:val="000D002A"/>
    <w:pPr>
      <w:tabs>
        <w:tab w:val="right" w:leader="dot" w:pos="9345"/>
      </w:tabs>
      <w:spacing w:after="0"/>
    </w:pPr>
  </w:style>
  <w:style w:type="paragraph" w:styleId="23">
    <w:name w:val="toc 2"/>
    <w:next w:val="a1"/>
    <w:autoRedefine/>
    <w:uiPriority w:val="39"/>
    <w:unhideWhenUsed/>
    <w:rsid w:val="000D002A"/>
    <w:pPr>
      <w:spacing w:after="0"/>
      <w:ind w:left="278"/>
    </w:pPr>
    <w:rPr>
      <w:sz w:val="26"/>
    </w:rPr>
  </w:style>
  <w:style w:type="paragraph" w:styleId="31">
    <w:name w:val="toc 3"/>
    <w:next w:val="a1"/>
    <w:autoRedefine/>
    <w:uiPriority w:val="39"/>
    <w:unhideWhenUsed/>
    <w:rsid w:val="004E4376"/>
    <w:pPr>
      <w:spacing w:after="0"/>
      <w:ind w:left="561"/>
    </w:pPr>
    <w:rPr>
      <w:sz w:val="26"/>
    </w:rPr>
  </w:style>
  <w:style w:type="paragraph" w:styleId="af8">
    <w:name w:val="Normal (Web)"/>
    <w:basedOn w:val="a1"/>
    <w:uiPriority w:val="99"/>
    <w:unhideWhenUsed/>
    <w:rsid w:val="00D340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af9">
    <w:name w:val="Body Text Indent"/>
    <w:basedOn w:val="a1"/>
    <w:link w:val="afa"/>
    <w:uiPriority w:val="99"/>
    <w:semiHidden/>
    <w:unhideWhenUsed/>
    <w:rsid w:val="000E7553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a">
    <w:name w:val="Основной текст с отступом Знак"/>
    <w:basedOn w:val="a2"/>
    <w:link w:val="af9"/>
    <w:uiPriority w:val="99"/>
    <w:semiHidden/>
    <w:rsid w:val="000E7553"/>
    <w:rPr>
      <w:rFonts w:eastAsia="Times New Roman" w:cs="Times New Roman"/>
      <w:sz w:val="24"/>
      <w:szCs w:val="24"/>
    </w:rPr>
  </w:style>
  <w:style w:type="character" w:styleId="afb">
    <w:name w:val="Strong"/>
    <w:basedOn w:val="a2"/>
    <w:uiPriority w:val="22"/>
    <w:qFormat/>
    <w:rsid w:val="00D37CB3"/>
    <w:rPr>
      <w:b/>
      <w:bCs/>
    </w:rPr>
  </w:style>
  <w:style w:type="paragraph" w:customStyle="1" w:styleId="a">
    <w:name w:val="Поднумерация"/>
    <w:basedOn w:val="ae"/>
    <w:link w:val="afc"/>
    <w:qFormat/>
    <w:rsid w:val="000A1168"/>
    <w:pPr>
      <w:numPr>
        <w:ilvl w:val="1"/>
        <w:numId w:val="5"/>
      </w:numPr>
      <w:ind w:left="1512"/>
    </w:pPr>
    <w:rPr>
      <w:lang w:val="en-US"/>
    </w:rPr>
  </w:style>
  <w:style w:type="paragraph" w:customStyle="1" w:styleId="a0">
    <w:name w:val="Нумерация"/>
    <w:basedOn w:val="ae"/>
    <w:link w:val="afd"/>
    <w:qFormat/>
    <w:rsid w:val="007B227B"/>
    <w:pPr>
      <w:numPr>
        <w:numId w:val="4"/>
      </w:numPr>
      <w:ind w:left="1134" w:hanging="567"/>
    </w:pPr>
  </w:style>
  <w:style w:type="character" w:customStyle="1" w:styleId="af">
    <w:name w:val="Абзац списка Знак"/>
    <w:basedOn w:val="a2"/>
    <w:link w:val="ae"/>
    <w:uiPriority w:val="34"/>
    <w:rsid w:val="007B227B"/>
  </w:style>
  <w:style w:type="character" w:customStyle="1" w:styleId="afc">
    <w:name w:val="Поднумерация Знак"/>
    <w:basedOn w:val="af"/>
    <w:link w:val="a"/>
    <w:rsid w:val="000A1168"/>
    <w:rPr>
      <w:lang w:val="en-US"/>
    </w:rPr>
  </w:style>
  <w:style w:type="table" w:styleId="afe">
    <w:name w:val="Table Grid"/>
    <w:basedOn w:val="a3"/>
    <w:uiPriority w:val="59"/>
    <w:rsid w:val="002D41FD"/>
    <w:pPr>
      <w:spacing w:after="0"/>
      <w:ind w:firstLine="0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d">
    <w:name w:val="Нумерация Знак"/>
    <w:basedOn w:val="af"/>
    <w:link w:val="a0"/>
    <w:rsid w:val="007B227B"/>
  </w:style>
  <w:style w:type="paragraph" w:customStyle="1" w:styleId="1Calibri11">
    <w:name w:val="Стиль Оглавление 1 + (латиница) +Основной текст (Calibri) 11 пт"/>
    <w:basedOn w:val="11"/>
    <w:rsid w:val="0051399C"/>
    <w:rPr>
      <w:rFonts w:asciiTheme="minorHAnsi" w:hAnsiTheme="minorHAnsi"/>
      <w:sz w:val="22"/>
    </w:rPr>
  </w:style>
  <w:style w:type="character" w:customStyle="1" w:styleId="apple-converted-space">
    <w:name w:val="apple-converted-space"/>
    <w:basedOn w:val="a2"/>
    <w:rsid w:val="00620EB3"/>
  </w:style>
  <w:style w:type="paragraph" w:customStyle="1" w:styleId="12">
    <w:name w:val="мой1"/>
    <w:basedOn w:val="a1"/>
    <w:rsid w:val="00D301E9"/>
    <w:pPr>
      <w:spacing w:before="0" w:line="360" w:lineRule="auto"/>
      <w:ind w:left="284" w:right="284" w:firstLine="567"/>
    </w:pPr>
    <w:rPr>
      <w:rFonts w:eastAsia="Times New Roman" w:cs="Times New Roman"/>
      <w:szCs w:val="20"/>
    </w:rPr>
  </w:style>
  <w:style w:type="character" w:customStyle="1" w:styleId="mw-headline">
    <w:name w:val="mw-headline"/>
    <w:basedOn w:val="a2"/>
    <w:rsid w:val="0035628A"/>
  </w:style>
  <w:style w:type="character" w:customStyle="1" w:styleId="mw-editsection">
    <w:name w:val="mw-editsection"/>
    <w:basedOn w:val="a2"/>
    <w:rsid w:val="0035628A"/>
  </w:style>
  <w:style w:type="character" w:customStyle="1" w:styleId="mw-editsection-bracket">
    <w:name w:val="mw-editsection-bracket"/>
    <w:basedOn w:val="a2"/>
    <w:rsid w:val="0035628A"/>
  </w:style>
  <w:style w:type="character" w:customStyle="1" w:styleId="mw-editsection-divider">
    <w:name w:val="mw-editsection-divider"/>
    <w:basedOn w:val="a2"/>
    <w:rsid w:val="0035628A"/>
  </w:style>
  <w:style w:type="character" w:styleId="HTML1">
    <w:name w:val="HTML Typewriter"/>
    <w:basedOn w:val="a2"/>
    <w:uiPriority w:val="99"/>
    <w:semiHidden/>
    <w:unhideWhenUsed/>
    <w:rsid w:val="0035628A"/>
    <w:rPr>
      <w:rFonts w:ascii="Courier New" w:eastAsia="Times New Roman" w:hAnsi="Courier New" w:cs="Courier New"/>
      <w:sz w:val="20"/>
      <w:szCs w:val="20"/>
    </w:rPr>
  </w:style>
  <w:style w:type="character" w:customStyle="1" w:styleId="af4">
    <w:name w:val="Чертежный Знак"/>
    <w:link w:val="af3"/>
    <w:locked/>
    <w:rsid w:val="001F78D2"/>
    <w:rPr>
      <w:rFonts w:ascii="ISOCPEUR" w:eastAsia="Calibri" w:hAnsi="ISOCPEUR" w:cs="Times New Roman"/>
      <w:i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5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45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60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4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8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8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314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6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5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13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4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78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36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1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82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977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41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2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9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1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7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445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3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5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9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3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13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1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0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15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3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96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8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55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6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0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03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80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78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8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4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084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9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63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51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0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8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62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3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F%D1%80%D0%BE%D1%82%D0%BE%D0%BA%D0%BE%D0%BB%D1%8B_%D0%BF%D1%80%D0%B8%D0%BA%D0%BB%D0%B0%D0%B4%D0%BD%D0%BE%D0%B3%D0%BE_%D1%83%D1%80%D0%BE%D0%B2%D0%BD%D1%8F" TargetMode="External"/><Relationship Id="rId18" Type="http://schemas.openxmlformats.org/officeDocument/2006/relationships/hyperlink" Target="http://ru.wikipedia.org/wiki/%D0%A1%D0%B5%D1%80%D0%B2%D0%B5%D1%80_(%D0%BF%D1%80%D0%B8%D0%BB%D0%BE%D0%B6%D0%B5%D0%BD%D0%B8%D0%B5)" TargetMode="External"/><Relationship Id="rId26" Type="http://schemas.openxmlformats.org/officeDocument/2006/relationships/image" Target="media/image3.jpeg"/><Relationship Id="rId39" Type="http://schemas.openxmlformats.org/officeDocument/2006/relationships/image" Target="media/image13.jpeg"/><Relationship Id="rId21" Type="http://schemas.openxmlformats.org/officeDocument/2006/relationships/hyperlink" Target="http://ru.wikipedia.org/wiki/SOAP" TargetMode="External"/><Relationship Id="rId34" Type="http://schemas.openxmlformats.org/officeDocument/2006/relationships/image" Target="media/image8.jpeg"/><Relationship Id="rId42" Type="http://schemas.openxmlformats.org/officeDocument/2006/relationships/image" Target="media/image16.jpeg"/><Relationship Id="rId47" Type="http://schemas.openxmlformats.org/officeDocument/2006/relationships/image" Target="media/image20.jpeg"/><Relationship Id="rId50" Type="http://schemas.openxmlformats.org/officeDocument/2006/relationships/image" Target="media/image23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9A%D0%BB%D0%B8%D0%B5%D0%BD%D1%82_(%D0%BF%D1%80%D0%BE%D0%B3%D1%80%D0%B0%D0%BC%D0%BC%D0%BD%D1%8B%D0%B9)" TargetMode="External"/><Relationship Id="rId29" Type="http://schemas.openxmlformats.org/officeDocument/2006/relationships/hyperlink" Target="http://ru.wikipedia.org/wiki/%D0%9A%D0%BE%D0%B4_%D0%BE%D1%82%D0%B2%D0%B5%D1%82%D0%B0" TargetMode="External"/><Relationship Id="rId11" Type="http://schemas.openxmlformats.org/officeDocument/2006/relationships/hyperlink" Target="http://ru.wikipedia.org/wiki/%D0%9F%D1%80%D0%BE%D0%B3%D1%80%D0%B0%D0%BC%D0%BC%D0%BD%D0%BE%D0%B5_%D0%BE%D0%B1%D0%B5%D1%81%D0%BF%D0%B5%D1%87%D0%B5%D0%BD%D0%B8%D0%B5" TargetMode="External"/><Relationship Id="rId24" Type="http://schemas.openxmlformats.org/officeDocument/2006/relationships/image" Target="media/image1.jpeg"/><Relationship Id="rId32" Type="http://schemas.openxmlformats.org/officeDocument/2006/relationships/image" Target="media/image6.png"/><Relationship Id="rId37" Type="http://schemas.openxmlformats.org/officeDocument/2006/relationships/image" Target="media/image11.jpeg"/><Relationship Id="rId40" Type="http://schemas.openxmlformats.org/officeDocument/2006/relationships/image" Target="media/image14.jpeg"/><Relationship Id="rId45" Type="http://schemas.openxmlformats.org/officeDocument/2006/relationships/image" Target="media/image18.jpe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yperlink" Target="http://ru.wikipedia.org/wiki/%D0%92%D1%80%D0%B5%D0%B4%D0%BE%D0%BD%D0%BE%D1%81%D0%BD%D0%B0%D1%8F_%D0%BF%D1%80%D0%BE%D0%B3%D1%80%D0%B0%D0%BC%D0%BC%D0%B0" TargetMode="External"/><Relationship Id="rId19" Type="http://schemas.openxmlformats.org/officeDocument/2006/relationships/hyperlink" Target="http://ru.wikipedia.org/wiki/%D0%92%D1%81%D0%B5%D0%BC%D0%B8%D1%80%D0%BD%D0%B0%D1%8F_%D0%BF%D0%B0%D1%83%D1%82%D0%B8%D0%BD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7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ru.wikipedia.org/w/index.php?title=%D0%92%D0%B8%D1%80%D1%83%D1%81%D0%BD%D1%8B%D0%B9_%D1%82%D1%80%D0%B0%D1%84%D0%B8%D0%BA&amp;action=edit&amp;redlink=1" TargetMode="External"/><Relationship Id="rId14" Type="http://schemas.openxmlformats.org/officeDocument/2006/relationships/hyperlink" Target="http://ru.wikipedia.org/wiki/HTML" TargetMode="External"/><Relationship Id="rId22" Type="http://schemas.openxmlformats.org/officeDocument/2006/relationships/hyperlink" Target="http://ru.wikipedia.org/wiki/XML-RPC" TargetMode="External"/><Relationship Id="rId27" Type="http://schemas.openxmlformats.org/officeDocument/2006/relationships/hyperlink" Target="http://ru.wikipedia.org/wiki/URI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jpeg"/><Relationship Id="rId43" Type="http://schemas.openxmlformats.org/officeDocument/2006/relationships/hyperlink" Target="http://ru.wikipedia.org/" TargetMode="External"/><Relationship Id="rId48" Type="http://schemas.openxmlformats.org/officeDocument/2006/relationships/image" Target="media/image21.jpeg"/><Relationship Id="rId8" Type="http://schemas.openxmlformats.org/officeDocument/2006/relationships/hyperlink" Target="http://ru.wikipedia.org/w/index.php?title=%D0%9F%D0%B0%D1%80%D0%B0%D0%B7%D0%B8%D1%82%D0%BD%D1%8B%D0%B9_%D1%82%D1%80%D0%B0%D1%84%D0%B8%D0%BA&amp;action=edit&amp;redlink=1" TargetMode="External"/><Relationship Id="rId51" Type="http://schemas.openxmlformats.org/officeDocument/2006/relationships/image" Target="media/image24.jpeg"/><Relationship Id="rId3" Type="http://schemas.openxmlformats.org/officeDocument/2006/relationships/styles" Target="styles.xml"/><Relationship Id="rId12" Type="http://schemas.openxmlformats.org/officeDocument/2006/relationships/hyperlink" Target="http://ru.wikipedia.org/wiki/%D0%A1%D0%B5%D1%82%D0%B5%D0%B2%D0%BE%D0%B9_%D0%BF%D1%80%D0%BE%D1%82%D0%BE%D0%BA%D0%BE%D0%BB" TargetMode="External"/><Relationship Id="rId17" Type="http://schemas.openxmlformats.org/officeDocument/2006/relationships/hyperlink" Target="http://ru.wikipedia.org/w/index.php?title=HTTP-%D0%B7%D0%B0%D0%BF%D1%80%D0%BE%D1%81&amp;action=edit&amp;redlink=1" TargetMode="External"/><Relationship Id="rId25" Type="http://schemas.openxmlformats.org/officeDocument/2006/relationships/image" Target="media/image2.jpeg"/><Relationship Id="rId33" Type="http://schemas.openxmlformats.org/officeDocument/2006/relationships/image" Target="media/image7.png"/><Relationship Id="rId38" Type="http://schemas.openxmlformats.org/officeDocument/2006/relationships/image" Target="media/image12.jpeg"/><Relationship Id="rId46" Type="http://schemas.openxmlformats.org/officeDocument/2006/relationships/image" Target="media/image19.jpeg"/><Relationship Id="rId20" Type="http://schemas.openxmlformats.org/officeDocument/2006/relationships/hyperlink" Target="http://ru.wikipedia.org/wiki/%D0%92%D0%B5%D0%B1-%D1%81%D0%B0%D0%B9%D1%82" TargetMode="External"/><Relationship Id="rId41" Type="http://schemas.openxmlformats.org/officeDocument/2006/relationships/image" Target="media/image15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ru.wikipedia.org/wiki/%D0%9A%D0%BB%D0%B8%D0%B5%D0%BD%D1%82-%D1%81%D0%B5%D1%80%D0%B2%D0%B5%D1%80" TargetMode="External"/><Relationship Id="rId23" Type="http://schemas.openxmlformats.org/officeDocument/2006/relationships/hyperlink" Target="http://ru.wikipedia.org/wiki/WebDAV" TargetMode="External"/><Relationship Id="rId28" Type="http://schemas.openxmlformats.org/officeDocument/2006/relationships/hyperlink" Target="http://ru.wikipedia.org/wiki/%D0%90%D1%80%D0%B0%D0%B1%D1%81%D0%BA%D0%B8%D0%B5_%D1%86%D0%B8%D1%84%D1%80%D1%8B" TargetMode="External"/><Relationship Id="rId36" Type="http://schemas.openxmlformats.org/officeDocument/2006/relationships/image" Target="media/image10.jpeg"/><Relationship Id="rId49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Quader\AppData\Roaming\Microsoft\&#1064;&#1072;&#1073;&#1083;&#1086;&#1085;&#1099;\Zapisk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060D68-77DE-46CA-89B2-FC4A77904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Zapiska.dotx</Template>
  <TotalTime>0</TotalTime>
  <Pages>29</Pages>
  <Words>4528</Words>
  <Characters>25814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30282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XQuader</dc:creator>
  <cp:lastModifiedBy>Дмитрий</cp:lastModifiedBy>
  <cp:revision>2</cp:revision>
  <dcterms:created xsi:type="dcterms:W3CDTF">2015-12-09T16:16:00Z</dcterms:created>
  <dcterms:modified xsi:type="dcterms:W3CDTF">2015-12-09T16:16:00Z</dcterms:modified>
</cp:coreProperties>
</file>